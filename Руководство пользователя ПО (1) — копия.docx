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00295943" w:rsidR="00032146" w:rsidRPr="00660355" w:rsidRDefault="005F7BCF" w:rsidP="00C37651">
            <w:pPr>
              <w:pStyle w:val="a0"/>
              <w:ind w:firstLine="0"/>
              <w:jc w:val="center"/>
              <w:rPr>
                <w:szCs w:val="28"/>
              </w:rPr>
            </w:pPr>
            <w:r>
              <w:rPr>
                <w:rFonts w:eastAsia="Calibri" w:cs="Times New Roman"/>
                <w:szCs w:val="28"/>
              </w:rPr>
              <w:t>Разработка автоматизации расчётов в астрофизике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63B37F1D" w:rsidR="00032146" w:rsidRPr="004001FD" w:rsidRDefault="00594E30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</w:t>
            </w:r>
            <w:r w:rsidR="003D6241">
              <w:rPr>
                <w:bCs/>
              </w:rPr>
              <w:t xml:space="preserve"> ПО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2D8976CB" w:rsidR="00032146" w:rsidRPr="006F3777" w:rsidRDefault="00032146" w:rsidP="00C37651">
            <w:pPr>
              <w:pStyle w:val="a0"/>
              <w:ind w:firstLine="0"/>
              <w:jc w:val="center"/>
            </w:pPr>
            <w:r w:rsidRPr="001E6F01">
              <w:t xml:space="preserve">ОГУ 09.02.07. </w:t>
            </w:r>
            <w:r w:rsidR="00062E24" w:rsidRPr="001E6F01">
              <w:t>3</w:t>
            </w:r>
            <w:r w:rsidRPr="001E6F01">
              <w:t>02</w:t>
            </w:r>
            <w:r w:rsidR="007F2368" w:rsidRPr="001E6F01">
              <w:t>6</w:t>
            </w:r>
            <w:r w:rsidRPr="001E6F01">
              <w:t>.</w:t>
            </w:r>
            <w:r w:rsidR="00827B62" w:rsidRPr="001E6F01">
              <w:t xml:space="preserve"> </w:t>
            </w:r>
            <w:r w:rsidR="00660355" w:rsidRPr="001E6F01">
              <w:t>557</w:t>
            </w:r>
            <w:r w:rsidR="00827B62" w:rsidRPr="001E6F01">
              <w:t xml:space="preserve"> ПЗ</w:t>
            </w:r>
            <w:r w:rsidRPr="001E6F01"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D99B10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5B1D265" w:rsidR="00032146" w:rsidRPr="00915235" w:rsidRDefault="00594E30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75B08375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7304AE">
              <w:t>-2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1F7BE8E8" w:rsidR="00032146" w:rsidRPr="00F55492" w:rsidRDefault="007304AE" w:rsidP="00C37651">
            <w:pPr>
              <w:pStyle w:val="a0"/>
              <w:ind w:firstLine="0"/>
            </w:pPr>
            <w:r>
              <w:t>Е. А. Иванов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1BA4DE85" w14:textId="76D96C24" w:rsidR="00423B75" w:rsidRDefault="00185CCF" w:rsidP="00423B75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978654" w:history="1">
        <w:r w:rsidR="00423B75" w:rsidRPr="00C22063">
          <w:rPr>
            <w:rStyle w:val="ae"/>
            <w:noProof/>
          </w:rPr>
          <w:t>Обзор возможностей программы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_Toc231978654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3</w:t>
        </w:r>
        <w:r w:rsidR="00423B75">
          <w:rPr>
            <w:noProof/>
            <w:webHidden/>
          </w:rPr>
          <w:fldChar w:fldCharType="end"/>
        </w:r>
      </w:hyperlink>
    </w:p>
    <w:p w14:paraId="1EF95DF9" w14:textId="14952026" w:rsidR="00423B75" w:rsidRDefault="00AC28CB" w:rsidP="00423B7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55" w:history="1">
        <w:r w:rsidR="00423B75" w:rsidRPr="00C22063">
          <w:rPr>
            <w:rStyle w:val="ae"/>
            <w:noProof/>
          </w:rPr>
          <w:t>Системные требования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_Toc231978655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3</w:t>
        </w:r>
        <w:r w:rsidR="00423B75">
          <w:rPr>
            <w:noProof/>
            <w:webHidden/>
          </w:rPr>
          <w:fldChar w:fldCharType="end"/>
        </w:r>
      </w:hyperlink>
    </w:p>
    <w:p w14:paraId="5F96E223" w14:textId="4E8B808B" w:rsidR="00423B75" w:rsidRDefault="00AC28CB" w:rsidP="00423B75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56" w:history="1">
        <w:r w:rsidR="00423B75" w:rsidRPr="00C22063">
          <w:rPr>
            <w:rStyle w:val="ae"/>
            <w:noProof/>
          </w:rPr>
          <w:t>Начало работы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_Toc231978656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3</w:t>
        </w:r>
        <w:r w:rsidR="00423B75">
          <w:rPr>
            <w:noProof/>
            <w:webHidden/>
          </w:rPr>
          <w:fldChar w:fldCharType="end"/>
        </w:r>
      </w:hyperlink>
    </w:p>
    <w:p w14:paraId="3A6E39E6" w14:textId="1DF25946" w:rsidR="00423B75" w:rsidRDefault="00AC28CB" w:rsidP="00423B7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57" w:history="1">
        <w:r w:rsidR="00423B75" w:rsidRPr="00C22063">
          <w:rPr>
            <w:rStyle w:val="ae"/>
            <w:noProof/>
          </w:rPr>
          <w:t>Основные понятия и термины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_Toc231978657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4</w:t>
        </w:r>
        <w:r w:rsidR="00423B75">
          <w:rPr>
            <w:noProof/>
            <w:webHidden/>
          </w:rPr>
          <w:fldChar w:fldCharType="end"/>
        </w:r>
      </w:hyperlink>
    </w:p>
    <w:p w14:paraId="31AFF696" w14:textId="39378CC6" w:rsidR="00423B75" w:rsidRDefault="00AC28CB" w:rsidP="00423B7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58" w:history="1">
        <w:r w:rsidR="00423B75" w:rsidRPr="00C22063">
          <w:rPr>
            <w:rStyle w:val="ae"/>
            <w:noProof/>
          </w:rPr>
          <w:t>Установка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_Toc231978658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5</w:t>
        </w:r>
        <w:r w:rsidR="00423B75">
          <w:rPr>
            <w:noProof/>
            <w:webHidden/>
          </w:rPr>
          <w:fldChar w:fldCharType="end"/>
        </w:r>
      </w:hyperlink>
    </w:p>
    <w:p w14:paraId="46939DA7" w14:textId="2B50DFE1" w:rsidR="00423B75" w:rsidRDefault="00AC28CB" w:rsidP="00423B7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59" w:history="1">
        <w:r w:rsidR="00423B75" w:rsidRPr="00C22063">
          <w:rPr>
            <w:rStyle w:val="ae"/>
            <w:noProof/>
          </w:rPr>
          <w:t>Запуск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_Toc231978659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5</w:t>
        </w:r>
        <w:r w:rsidR="00423B75">
          <w:rPr>
            <w:noProof/>
            <w:webHidden/>
          </w:rPr>
          <w:fldChar w:fldCharType="end"/>
        </w:r>
      </w:hyperlink>
    </w:p>
    <w:p w14:paraId="2813DC3F" w14:textId="7ABBDA32" w:rsidR="00423B75" w:rsidRDefault="00AC28CB" w:rsidP="00423B75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0" w:history="1">
        <w:r w:rsidR="00423B75" w:rsidRPr="00C22063">
          <w:rPr>
            <w:rStyle w:val="ae"/>
            <w:noProof/>
          </w:rPr>
          <w:t>Пользовательский интерфейс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_Toc231978660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5</w:t>
        </w:r>
        <w:r w:rsidR="00423B75">
          <w:rPr>
            <w:noProof/>
            <w:webHidden/>
          </w:rPr>
          <w:fldChar w:fldCharType="end"/>
        </w:r>
      </w:hyperlink>
    </w:p>
    <w:p w14:paraId="1CF528CB" w14:textId="2F159EE1" w:rsidR="00423B75" w:rsidRDefault="00AC28CB" w:rsidP="00423B7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1" w:history="1">
        <w:r w:rsidR="00423B75" w:rsidRPr="00C22063">
          <w:rPr>
            <w:rStyle w:val="ae"/>
            <w:noProof/>
          </w:rPr>
          <w:t>Главное окно программы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_Toc231978661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5</w:t>
        </w:r>
        <w:r w:rsidR="00423B75">
          <w:rPr>
            <w:noProof/>
            <w:webHidden/>
          </w:rPr>
          <w:fldChar w:fldCharType="end"/>
        </w:r>
      </w:hyperlink>
    </w:p>
    <w:p w14:paraId="042AA74D" w14:textId="34079C61" w:rsidR="00423B75" w:rsidRDefault="00AC28CB" w:rsidP="00423B7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2" w:history="1">
        <w:r w:rsidR="00423B75" w:rsidRPr="00C22063">
          <w:rPr>
            <w:rStyle w:val="ae"/>
            <w:bCs/>
            <w:noProof/>
          </w:rPr>
          <w:t>Работа с вводом данных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_Toc231978662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6</w:t>
        </w:r>
        <w:r w:rsidR="00423B75">
          <w:rPr>
            <w:noProof/>
            <w:webHidden/>
          </w:rPr>
          <w:fldChar w:fldCharType="end"/>
        </w:r>
      </w:hyperlink>
    </w:p>
    <w:p w14:paraId="7360E73F" w14:textId="5E8FDE52" w:rsidR="00423B75" w:rsidRDefault="00AC28CB" w:rsidP="00423B7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3" w:history="1">
        <w:r w:rsidR="00423B75" w:rsidRPr="00C22063">
          <w:rPr>
            <w:rStyle w:val="ae"/>
            <w:bCs/>
            <w:noProof/>
          </w:rPr>
          <w:t>Работа с расчётами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_Toc231978663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6</w:t>
        </w:r>
        <w:r w:rsidR="00423B75">
          <w:rPr>
            <w:noProof/>
            <w:webHidden/>
          </w:rPr>
          <w:fldChar w:fldCharType="end"/>
        </w:r>
      </w:hyperlink>
    </w:p>
    <w:p w14:paraId="67945784" w14:textId="45C43DA0" w:rsidR="00423B75" w:rsidRDefault="00AC28CB" w:rsidP="00423B7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4" w:history="1">
        <w:r w:rsidR="00423B75" w:rsidRPr="00C22063">
          <w:rPr>
            <w:rStyle w:val="ae"/>
            <w:noProof/>
          </w:rPr>
          <w:t>Горячие клавиши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_Toc231978664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7</w:t>
        </w:r>
        <w:r w:rsidR="00423B75">
          <w:rPr>
            <w:noProof/>
            <w:webHidden/>
          </w:rPr>
          <w:fldChar w:fldCharType="end"/>
        </w:r>
      </w:hyperlink>
    </w:p>
    <w:p w14:paraId="40EE5811" w14:textId="1C12499C" w:rsidR="00423B75" w:rsidRDefault="00AC28CB" w:rsidP="00423B75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5" w:history="1">
        <w:r w:rsidR="00423B75" w:rsidRPr="00C22063">
          <w:rPr>
            <w:rStyle w:val="ae"/>
            <w:noProof/>
          </w:rPr>
          <w:t>Пользовательский интерфейс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_Toc231978665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7</w:t>
        </w:r>
        <w:r w:rsidR="00423B75">
          <w:rPr>
            <w:noProof/>
            <w:webHidden/>
          </w:rPr>
          <w:fldChar w:fldCharType="end"/>
        </w:r>
      </w:hyperlink>
    </w:p>
    <w:p w14:paraId="12B55A59" w14:textId="54ADC9BC" w:rsidR="00423B75" w:rsidRDefault="00AC28CB" w:rsidP="00423B75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6" w:history="1">
        <w:r w:rsidR="00423B75" w:rsidRPr="00C22063">
          <w:rPr>
            <w:rStyle w:val="ae"/>
            <w:noProof/>
          </w:rPr>
          <w:t>Устранение типовых проблем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_Toc231978666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10</w:t>
        </w:r>
        <w:r w:rsidR="00423B75">
          <w:rPr>
            <w:noProof/>
            <w:webHidden/>
          </w:rPr>
          <w:fldChar w:fldCharType="end"/>
        </w:r>
      </w:hyperlink>
    </w:p>
    <w:p w14:paraId="5257B776" w14:textId="4F39A075" w:rsidR="00423B75" w:rsidRDefault="00AC28CB" w:rsidP="00423B75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7" w:history="1">
        <w:r w:rsidR="00423B75" w:rsidRPr="00C22063">
          <w:rPr>
            <w:rStyle w:val="ae"/>
            <w:noProof/>
          </w:rPr>
          <w:t>Частые вопросы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_Toc231978667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10</w:t>
        </w:r>
        <w:r w:rsidR="00423B75">
          <w:rPr>
            <w:noProof/>
            <w:webHidden/>
          </w:rPr>
          <w:fldChar w:fldCharType="end"/>
        </w:r>
      </w:hyperlink>
    </w:p>
    <w:p w14:paraId="0A260D60" w14:textId="18057085" w:rsidR="00423B75" w:rsidRDefault="00AC28CB" w:rsidP="00423B75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8" w:history="1">
        <w:r w:rsidR="00423B75" w:rsidRPr="00C22063">
          <w:rPr>
            <w:rStyle w:val="ae"/>
            <w:noProof/>
          </w:rPr>
          <w:t>Лицензионное соглашение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_Toc231978668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11</w:t>
        </w:r>
        <w:r w:rsidR="00423B75">
          <w:rPr>
            <w:noProof/>
            <w:webHidden/>
          </w:rPr>
          <w:fldChar w:fldCharType="end"/>
        </w:r>
      </w:hyperlink>
    </w:p>
    <w:p w14:paraId="70DBD7BD" w14:textId="423078C2" w:rsidR="00423B75" w:rsidRDefault="00AC28CB" w:rsidP="00423B75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78669" w:history="1">
        <w:r w:rsidR="00423B75" w:rsidRPr="00C22063">
          <w:rPr>
            <w:rStyle w:val="ae"/>
            <w:noProof/>
          </w:rPr>
          <w:t>Контактная информация</w:t>
        </w:r>
        <w:r w:rsidR="00423B75">
          <w:rPr>
            <w:noProof/>
            <w:webHidden/>
          </w:rPr>
          <w:tab/>
        </w:r>
        <w:r w:rsidR="00423B75">
          <w:rPr>
            <w:noProof/>
            <w:webHidden/>
          </w:rPr>
          <w:fldChar w:fldCharType="begin"/>
        </w:r>
        <w:r w:rsidR="00423B75">
          <w:rPr>
            <w:noProof/>
            <w:webHidden/>
          </w:rPr>
          <w:instrText xml:space="preserve"> PAGEREF _Toc231978669 \h </w:instrText>
        </w:r>
        <w:r w:rsidR="00423B75">
          <w:rPr>
            <w:noProof/>
            <w:webHidden/>
          </w:rPr>
        </w:r>
        <w:r w:rsidR="00423B75">
          <w:rPr>
            <w:noProof/>
            <w:webHidden/>
          </w:rPr>
          <w:fldChar w:fldCharType="separate"/>
        </w:r>
        <w:r w:rsidR="00423B75">
          <w:rPr>
            <w:noProof/>
            <w:webHidden/>
          </w:rPr>
          <w:t>12</w:t>
        </w:r>
        <w:r w:rsidR="00423B75">
          <w:rPr>
            <w:noProof/>
            <w:webHidden/>
          </w:rPr>
          <w:fldChar w:fldCharType="end"/>
        </w:r>
      </w:hyperlink>
    </w:p>
    <w:p w14:paraId="0B6CFBC6" w14:textId="3CF072E2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B6D9B36" w:rsidR="00457D8A" w:rsidRDefault="00594E30" w:rsidP="003D6241">
      <w:pPr>
        <w:pStyle w:val="1"/>
        <w:spacing w:after="0"/>
        <w:jc w:val="both"/>
      </w:pPr>
      <w:bookmarkStart w:id="2" w:name="_Toc231978654"/>
      <w:bookmarkEnd w:id="0"/>
      <w:bookmarkEnd w:id="1"/>
      <w:r>
        <w:lastRenderedPageBreak/>
        <w:t>Обзор возможностей программы</w:t>
      </w:r>
      <w:bookmarkEnd w:id="2"/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594E30">
      <w:pPr>
        <w:spacing w:after="0" w:line="240" w:lineRule="auto"/>
        <w:ind w:firstLine="709"/>
        <w:jc w:val="both"/>
      </w:pPr>
    </w:p>
    <w:p w14:paraId="13456FEE" w14:textId="77777777" w:rsidR="00252BAE" w:rsidRPr="00252BAE" w:rsidRDefault="00252BAE" w:rsidP="005F7BCF">
      <w:pPr>
        <w:spacing w:after="0" w:line="240" w:lineRule="auto"/>
        <w:ind w:firstLine="709"/>
      </w:pPr>
      <w:r w:rsidRPr="00252BAE">
        <w:t>Программа «Автоматизация расчётов в астрофизике» представляет собой вычислительный инструмент для решения типовых задач теоретической и практической астрофизики. Пользователь выбирает нужную задачу, вводит исходные данные (массы, расстояния, температуры и т.д.), а программа автоматически выполняет расчёт по соответствующим физическим формулам и выводит результат с единицами измерения.</w:t>
      </w:r>
    </w:p>
    <w:p w14:paraId="69E3ABFD" w14:textId="77777777" w:rsidR="00252BAE" w:rsidRPr="00252BAE" w:rsidRDefault="00252BAE" w:rsidP="005F7BCF">
      <w:pPr>
        <w:spacing w:after="0" w:line="240" w:lineRule="auto"/>
        <w:ind w:firstLine="709"/>
      </w:pPr>
      <w:r w:rsidRPr="00252BAE">
        <w:t>Программа предназначена для:</w:t>
      </w:r>
    </w:p>
    <w:p w14:paraId="5E4A0165" w14:textId="77777777" w:rsidR="00252BAE" w:rsidRPr="00252BAE" w:rsidRDefault="00252BAE" w:rsidP="005F7BCF">
      <w:pPr>
        <w:numPr>
          <w:ilvl w:val="0"/>
          <w:numId w:val="11"/>
        </w:numPr>
        <w:spacing w:after="0" w:line="240" w:lineRule="auto"/>
      </w:pPr>
      <w:r w:rsidRPr="00252BAE">
        <w:t>выполнения лабораторных и курсовых работ по астрофизике в образовательных учреждениях;</w:t>
      </w:r>
    </w:p>
    <w:p w14:paraId="58245C87" w14:textId="77777777" w:rsidR="00252BAE" w:rsidRPr="00252BAE" w:rsidRDefault="00252BAE" w:rsidP="005F7BCF">
      <w:pPr>
        <w:numPr>
          <w:ilvl w:val="0"/>
          <w:numId w:val="11"/>
        </w:numPr>
        <w:spacing w:after="0" w:line="240" w:lineRule="auto"/>
      </w:pPr>
      <w:r w:rsidRPr="00252BAE">
        <w:t>быстрой оценки параметров небесных тел в научно-исследовательской деятельности;</w:t>
      </w:r>
    </w:p>
    <w:p w14:paraId="05FE82E9" w14:textId="77777777" w:rsidR="00252BAE" w:rsidRPr="00252BAE" w:rsidRDefault="00252BAE" w:rsidP="005F7BCF">
      <w:pPr>
        <w:numPr>
          <w:ilvl w:val="0"/>
          <w:numId w:val="11"/>
        </w:numPr>
        <w:spacing w:after="0" w:line="240" w:lineRule="auto"/>
      </w:pPr>
      <w:r w:rsidRPr="00252BAE">
        <w:t>демонстрации влияния различных физических величин (масса, расстояние, температура) на результаты расчётов.</w:t>
      </w:r>
    </w:p>
    <w:p w14:paraId="0FF0CC49" w14:textId="77777777" w:rsidR="00252BAE" w:rsidRPr="00252BAE" w:rsidRDefault="00252BAE" w:rsidP="005F7BCF">
      <w:pPr>
        <w:pStyle w:val="ac"/>
        <w:numPr>
          <w:ilvl w:val="0"/>
          <w:numId w:val="11"/>
        </w:numPr>
        <w:spacing w:after="0" w:line="240" w:lineRule="auto"/>
      </w:pPr>
      <w:r w:rsidRPr="00252BAE">
        <w:t>Типовые задачи, решаемые с помощью программы:</w:t>
      </w:r>
    </w:p>
    <w:p w14:paraId="23D9C35E" w14:textId="77777777" w:rsidR="00252BAE" w:rsidRPr="00252BAE" w:rsidRDefault="00252BAE" w:rsidP="005F7BCF">
      <w:pPr>
        <w:numPr>
          <w:ilvl w:val="0"/>
          <w:numId w:val="11"/>
        </w:numPr>
        <w:spacing w:after="0" w:line="240" w:lineRule="auto"/>
      </w:pPr>
      <w:r w:rsidRPr="00252BAE">
        <w:t>расчёт силы гравитационного притяжения между двумя небесными телами;</w:t>
      </w:r>
    </w:p>
    <w:p w14:paraId="7428C57C" w14:textId="77777777" w:rsidR="00252BAE" w:rsidRPr="00252BAE" w:rsidRDefault="00252BAE" w:rsidP="005F7BCF">
      <w:pPr>
        <w:numPr>
          <w:ilvl w:val="0"/>
          <w:numId w:val="11"/>
        </w:numPr>
        <w:spacing w:after="0" w:line="240" w:lineRule="auto"/>
      </w:pPr>
      <w:r w:rsidRPr="00252BAE">
        <w:t>вычисление скорости удаления галактики по закону Хаббла;</w:t>
      </w:r>
    </w:p>
    <w:p w14:paraId="5B2D2C2B" w14:textId="77777777" w:rsidR="00252BAE" w:rsidRPr="00252BAE" w:rsidRDefault="00252BAE" w:rsidP="005F7BCF">
      <w:pPr>
        <w:numPr>
          <w:ilvl w:val="0"/>
          <w:numId w:val="11"/>
        </w:numPr>
        <w:spacing w:after="0" w:line="240" w:lineRule="auto"/>
      </w:pPr>
      <w:r w:rsidRPr="00252BAE">
        <w:t>расчёт светимости звезды по закону Стефана–Больцмана;</w:t>
      </w:r>
    </w:p>
    <w:p w14:paraId="6F044CDA" w14:textId="77777777" w:rsidR="00252BAE" w:rsidRPr="00252BAE" w:rsidRDefault="00252BAE" w:rsidP="005F7BCF">
      <w:pPr>
        <w:numPr>
          <w:ilvl w:val="0"/>
          <w:numId w:val="11"/>
        </w:numPr>
        <w:spacing w:after="0" w:line="240" w:lineRule="auto"/>
      </w:pPr>
      <w:r w:rsidRPr="00252BAE">
        <w:t>вычисление гравитационного радиуса (радиуса Шварцшильда) для чёрных дыр;</w:t>
      </w:r>
    </w:p>
    <w:p w14:paraId="1305423B" w14:textId="77777777" w:rsidR="00252BAE" w:rsidRPr="00252BAE" w:rsidRDefault="00252BAE" w:rsidP="005F7BCF">
      <w:pPr>
        <w:numPr>
          <w:ilvl w:val="0"/>
          <w:numId w:val="11"/>
        </w:numPr>
        <w:spacing w:after="0" w:line="240" w:lineRule="auto"/>
      </w:pPr>
      <w:r w:rsidRPr="00252BAE">
        <w:t>расчёт первой и второй космической скорости для заданной планеты;</w:t>
      </w:r>
    </w:p>
    <w:p w14:paraId="4BCA8ECD" w14:textId="77777777" w:rsidR="00252BAE" w:rsidRPr="00252BAE" w:rsidRDefault="00252BAE" w:rsidP="005F7BCF">
      <w:pPr>
        <w:numPr>
          <w:ilvl w:val="0"/>
          <w:numId w:val="11"/>
        </w:numPr>
        <w:spacing w:after="0" w:line="240" w:lineRule="auto"/>
      </w:pPr>
      <w:r w:rsidRPr="00252BAE">
        <w:t>уравнение состояния идеального газа для межзвёздной среды.</w:t>
      </w:r>
    </w:p>
    <w:p w14:paraId="1274B877" w14:textId="77777777" w:rsidR="00594E30" w:rsidRDefault="00594E30" w:rsidP="005F7BCF">
      <w:pPr>
        <w:spacing w:after="0" w:line="240" w:lineRule="auto"/>
        <w:ind w:firstLine="709"/>
      </w:pPr>
    </w:p>
    <w:p w14:paraId="34300E3B" w14:textId="77777777" w:rsidR="00594E30" w:rsidRDefault="00594E30" w:rsidP="00594E30">
      <w:pPr>
        <w:spacing w:after="0" w:line="240" w:lineRule="auto"/>
        <w:ind w:firstLine="709"/>
      </w:pPr>
    </w:p>
    <w:p w14:paraId="062BD34C" w14:textId="744B597D" w:rsidR="00457D8A" w:rsidRDefault="00594E30" w:rsidP="00030797">
      <w:pPr>
        <w:pStyle w:val="2"/>
        <w:jc w:val="both"/>
      </w:pPr>
      <w:bookmarkStart w:id="3" w:name="_Toc231978655"/>
      <w:r>
        <w:t>Системные требования</w:t>
      </w:r>
      <w:bookmarkEnd w:id="3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7DBE94C2" w14:textId="4ECAF9B8" w:rsidR="00EE3E40" w:rsidRPr="00EE3E40" w:rsidRDefault="00252BAE" w:rsidP="0000244D">
      <w:pPr>
        <w:spacing w:after="0" w:line="240" w:lineRule="auto"/>
        <w:ind w:firstLine="709"/>
        <w:jc w:val="both"/>
      </w:pPr>
      <w:r w:rsidRPr="00252BAE">
        <w:t xml:space="preserve">Для стабильной и эффективной работы программы «Автоматизация расчётов в астрофизике» рекомендуется использовать следующую конфигурацию: частота процессора (CPU) — от 1,5 ГГц, количество ядер процессора — не менее 2, объём оперативной памяти (RAM) — 2 ГБ, объём свободного места на диске (HDD) — 100 МБ, операционная система (OS) — Windows 10/11 или Linux (с установленной средой .NET </w:t>
      </w:r>
      <w:proofErr w:type="spellStart"/>
      <w:r w:rsidRPr="00252BAE">
        <w:t>Runtime</w:t>
      </w:r>
      <w:proofErr w:type="spellEnd"/>
      <w:r w:rsidRPr="00252BAE">
        <w:t xml:space="preserve"> 6.0 и выше).</w:t>
      </w:r>
    </w:p>
    <w:p w14:paraId="0D9155F2" w14:textId="0CF5A6DB" w:rsidR="00185CCF" w:rsidRDefault="00185CCF" w:rsidP="0000244D">
      <w:pPr>
        <w:spacing w:after="0" w:line="240" w:lineRule="auto"/>
        <w:ind w:firstLine="709"/>
        <w:jc w:val="both"/>
      </w:pPr>
    </w:p>
    <w:p w14:paraId="470ECF83" w14:textId="77777777" w:rsidR="005F7BCF" w:rsidRPr="00EE3E40" w:rsidRDefault="005F7BCF" w:rsidP="0000244D">
      <w:pPr>
        <w:spacing w:after="0" w:line="240" w:lineRule="auto"/>
        <w:ind w:firstLine="709"/>
        <w:jc w:val="both"/>
      </w:pPr>
    </w:p>
    <w:p w14:paraId="564FB9DA" w14:textId="4CC4BCC1" w:rsidR="00457D8A" w:rsidRPr="007D7CD6" w:rsidRDefault="005206FD" w:rsidP="003D6241">
      <w:pPr>
        <w:pStyle w:val="1"/>
        <w:spacing w:after="0"/>
        <w:jc w:val="both"/>
      </w:pPr>
      <w:bookmarkStart w:id="4" w:name="_Toc231978656"/>
      <w:r>
        <w:t>Начало работы</w:t>
      </w:r>
      <w:bookmarkEnd w:id="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8522B0A" w14:textId="77777777" w:rsidR="005206FD" w:rsidRDefault="005206FD" w:rsidP="005206FD">
      <w:pPr>
        <w:spacing w:after="0" w:line="240" w:lineRule="auto"/>
        <w:ind w:firstLine="709"/>
        <w:jc w:val="both"/>
      </w:pPr>
      <w:r>
        <w:t>Данный раздел поможет вам быстро установить, настроить и начать работать с игрой "Жизнь".</w:t>
      </w:r>
    </w:p>
    <w:p w14:paraId="59B83360" w14:textId="337FB8B6" w:rsidR="005F7BCF" w:rsidRDefault="005206FD" w:rsidP="00EF3F54">
      <w:pPr>
        <w:spacing w:after="0" w:line="240" w:lineRule="auto"/>
        <w:ind w:firstLine="709"/>
        <w:jc w:val="both"/>
      </w:pPr>
      <w:r>
        <w:lastRenderedPageBreak/>
        <w:t>Перед началом работы, пожалуйста, ознакомьтесь с системными требованиями и лицензионным соглашением.</w:t>
      </w:r>
    </w:p>
    <w:p w14:paraId="7A927CC7" w14:textId="494DD512" w:rsidR="005F7BCF" w:rsidRDefault="005F7BCF" w:rsidP="005F7BCF">
      <w:pPr>
        <w:spacing w:after="0" w:line="240" w:lineRule="auto"/>
        <w:ind w:firstLine="709"/>
        <w:jc w:val="both"/>
      </w:pPr>
    </w:p>
    <w:p w14:paraId="49F3F1B9" w14:textId="77777777" w:rsidR="005F7BCF" w:rsidRPr="005206FD" w:rsidRDefault="005F7BCF" w:rsidP="005F7BCF">
      <w:pPr>
        <w:spacing w:after="0" w:line="240" w:lineRule="auto"/>
        <w:ind w:firstLine="709"/>
        <w:jc w:val="both"/>
      </w:pPr>
    </w:p>
    <w:p w14:paraId="4CEF2FB0" w14:textId="06ACA70C" w:rsidR="009F68E2" w:rsidRPr="009F68E2" w:rsidRDefault="005206FD" w:rsidP="009F68E2">
      <w:pPr>
        <w:pStyle w:val="2"/>
        <w:jc w:val="both"/>
      </w:pPr>
      <w:bookmarkStart w:id="5" w:name="_Toc231978657"/>
      <w:r>
        <w:t>Основные понятия и термины</w:t>
      </w:r>
      <w:bookmarkEnd w:id="5"/>
    </w:p>
    <w:p w14:paraId="3F3B5ACA" w14:textId="77777777" w:rsidR="00030797" w:rsidRDefault="00030797" w:rsidP="00F60C88">
      <w:pPr>
        <w:spacing w:after="0" w:line="240" w:lineRule="auto"/>
        <w:ind w:firstLine="709"/>
        <w:jc w:val="both"/>
      </w:pPr>
    </w:p>
    <w:p w14:paraId="6610AF4C" w14:textId="77777777" w:rsidR="005206FD" w:rsidRDefault="005206FD" w:rsidP="00F60C88">
      <w:pPr>
        <w:spacing w:after="0" w:line="240" w:lineRule="auto"/>
        <w:ind w:firstLine="709"/>
        <w:jc w:val="both"/>
      </w:pPr>
    </w:p>
    <w:p w14:paraId="1F84BA66" w14:textId="77777777" w:rsidR="00EF3F54" w:rsidRPr="006D37EA" w:rsidRDefault="00EF3F54" w:rsidP="00EF3F54">
      <w:pPr>
        <w:spacing w:after="0" w:line="240" w:lineRule="auto"/>
        <w:ind w:firstLine="709"/>
        <w:jc w:val="both"/>
        <w:rPr>
          <w:rFonts w:eastAsia="Calibri" w:cs="Times New Roman"/>
        </w:rPr>
      </w:pPr>
      <w:r w:rsidRPr="005E24E1">
        <w:rPr>
          <w:rFonts w:eastAsia="Calibri" w:cs="Times New Roman"/>
        </w:rPr>
        <w:t xml:space="preserve">Перед началом активного использования рекомендуется ознакомиться со списком реализованных задач и физическими формулами, заложенными в программу. Первые 5–10 минут стоит экспериментировать с простыми задачами: рассчитать силу притяжения между Землёй и предметом массой 1 кг на расстоянии радиуса Земли – результат должен составить 9,8 Н. Затем перейти к расчёту гравитационного радиуса для Солнца (около 2,95 км) и для чёрной дыры массой в 3 Солнца (около 8,9 км). После этого полезно опробовать закон Хаббла: ввести расстояние 10 </w:t>
      </w:r>
      <w:proofErr w:type="spellStart"/>
      <w:r w:rsidRPr="005E24E1">
        <w:rPr>
          <w:rFonts w:eastAsia="Calibri" w:cs="Times New Roman"/>
        </w:rPr>
        <w:t>Мпк</w:t>
      </w:r>
      <w:proofErr w:type="spellEnd"/>
      <w:r w:rsidRPr="005E24E1">
        <w:rPr>
          <w:rFonts w:eastAsia="Calibri" w:cs="Times New Roman"/>
        </w:rPr>
        <w:t xml:space="preserve"> – получить скорость около 700 км/с (при постоянной Хаббла 70 км/с/</w:t>
      </w:r>
      <w:proofErr w:type="spellStart"/>
      <w:r w:rsidRPr="005E24E1">
        <w:rPr>
          <w:rFonts w:eastAsia="Calibri" w:cs="Times New Roman"/>
        </w:rPr>
        <w:t>Мпк</w:t>
      </w:r>
      <w:proofErr w:type="spellEnd"/>
      <w:r w:rsidRPr="005E24E1">
        <w:rPr>
          <w:rFonts w:eastAsia="Calibri" w:cs="Times New Roman"/>
        </w:rPr>
        <w:t>). Для закрепления навыков рекомендуется сохранять результаты в файл и сравнивать их с табличными значениями из учебников.</w:t>
      </w:r>
    </w:p>
    <w:p w14:paraId="45372DB2" w14:textId="77777777" w:rsidR="00F60C88" w:rsidRPr="00B93E7A" w:rsidRDefault="00F60C88" w:rsidP="00F60C88">
      <w:pPr>
        <w:spacing w:after="0" w:line="240" w:lineRule="auto"/>
        <w:ind w:firstLine="709"/>
        <w:jc w:val="both"/>
      </w:pPr>
    </w:p>
    <w:p w14:paraId="1AB8969E" w14:textId="77777777" w:rsidR="00A8602B" w:rsidRDefault="00A8602B" w:rsidP="00483312">
      <w:pPr>
        <w:spacing w:after="0" w:line="240" w:lineRule="auto"/>
        <w:ind w:firstLine="709"/>
        <w:jc w:val="both"/>
      </w:pPr>
    </w:p>
    <w:p w14:paraId="4E87F7C0" w14:textId="77777777" w:rsidR="006108FD" w:rsidRPr="006108FD" w:rsidRDefault="006108FD" w:rsidP="00EF3F54">
      <w:pPr>
        <w:spacing w:after="0" w:line="240" w:lineRule="auto"/>
        <w:jc w:val="both"/>
      </w:pPr>
    </w:p>
    <w:p w14:paraId="35FF4FB7" w14:textId="14941E9D" w:rsidR="009F68E2" w:rsidRPr="009F68E2" w:rsidRDefault="006108FD" w:rsidP="009F68E2">
      <w:pPr>
        <w:pStyle w:val="2"/>
        <w:jc w:val="both"/>
      </w:pPr>
      <w:bookmarkStart w:id="6" w:name="_Toc231978658"/>
      <w:r>
        <w:t>Установка</w:t>
      </w:r>
      <w:bookmarkEnd w:id="6"/>
    </w:p>
    <w:p w14:paraId="251F1F45" w14:textId="77777777" w:rsidR="009F68E2" w:rsidRDefault="009F68E2" w:rsidP="00E61C7E">
      <w:pPr>
        <w:spacing w:after="0" w:line="240" w:lineRule="auto"/>
        <w:ind w:firstLine="709"/>
        <w:jc w:val="both"/>
      </w:pPr>
    </w:p>
    <w:p w14:paraId="63059E68" w14:textId="77777777" w:rsidR="006108FD" w:rsidRDefault="006108FD" w:rsidP="00E61C7E">
      <w:pPr>
        <w:spacing w:after="0" w:line="240" w:lineRule="auto"/>
        <w:ind w:firstLine="709"/>
        <w:jc w:val="both"/>
      </w:pPr>
    </w:p>
    <w:p w14:paraId="61E64B82" w14:textId="7BA1D246" w:rsidR="00E61C7E" w:rsidRDefault="007304AE" w:rsidP="00E61C7E">
      <w:pPr>
        <w:spacing w:after="0" w:line="240" w:lineRule="auto"/>
        <w:ind w:firstLine="709"/>
        <w:jc w:val="both"/>
      </w:pPr>
      <w:r w:rsidRPr="007304AE">
        <w:t>Для установки программы «Автоматизация расчётов в астрофизике» загрузите дистрибутив последней версии, доступный по адресу:  (</w:t>
      </w:r>
      <w:r w:rsidRPr="007304AE">
        <w:rPr>
          <w:color w:val="EE0000"/>
        </w:rPr>
        <w:t xml:space="preserve">укажите </w:t>
      </w:r>
      <w:r w:rsidRPr="007304AE">
        <w:t>свой репозиторий). Перед установкой ознакомьтесь с системными требованиями и лицензионным соглашением. В процессе установки, пожалуйста, не закрывайте окно установщика и не выключайте компьютер.</w:t>
      </w:r>
    </w:p>
    <w:p w14:paraId="7F68FD68" w14:textId="77777777" w:rsidR="007304AE" w:rsidRDefault="007304AE" w:rsidP="00E61C7E">
      <w:pPr>
        <w:spacing w:after="0" w:line="240" w:lineRule="auto"/>
        <w:ind w:firstLine="709"/>
        <w:jc w:val="both"/>
      </w:pPr>
    </w:p>
    <w:p w14:paraId="031B0D97" w14:textId="77777777" w:rsidR="007304AE" w:rsidRDefault="007304AE" w:rsidP="00E61C7E">
      <w:pPr>
        <w:spacing w:after="0" w:line="240" w:lineRule="auto"/>
        <w:ind w:firstLine="709"/>
        <w:jc w:val="both"/>
      </w:pPr>
    </w:p>
    <w:p w14:paraId="34C33893" w14:textId="338F6A88" w:rsidR="006108FD" w:rsidRDefault="006108FD" w:rsidP="006108FD">
      <w:pPr>
        <w:pStyle w:val="2"/>
        <w:jc w:val="both"/>
      </w:pPr>
      <w:bookmarkStart w:id="7" w:name="_Toc231978659"/>
      <w:r>
        <w:t>Запуск</w:t>
      </w:r>
      <w:bookmarkEnd w:id="7"/>
    </w:p>
    <w:p w14:paraId="784E2A10" w14:textId="77777777" w:rsidR="006108FD" w:rsidRDefault="006108FD" w:rsidP="00E61C7E">
      <w:pPr>
        <w:spacing w:after="0" w:line="240" w:lineRule="auto"/>
        <w:ind w:firstLine="709"/>
        <w:jc w:val="both"/>
      </w:pPr>
    </w:p>
    <w:p w14:paraId="373929A6" w14:textId="77777777" w:rsidR="006108FD" w:rsidRDefault="006108FD" w:rsidP="00E61C7E">
      <w:pPr>
        <w:spacing w:after="0" w:line="240" w:lineRule="auto"/>
        <w:ind w:firstLine="709"/>
        <w:jc w:val="both"/>
      </w:pPr>
    </w:p>
    <w:p w14:paraId="63E47AAE" w14:textId="2B5536E7" w:rsidR="00DE682B" w:rsidRDefault="007304AE" w:rsidP="00DE682B">
      <w:pPr>
        <w:spacing w:after="0" w:line="240" w:lineRule="auto"/>
        <w:ind w:firstLine="709"/>
        <w:jc w:val="both"/>
      </w:pPr>
      <w:r w:rsidRPr="007304AE">
        <w:t>Для запуска программы нажмите на ярлык «</w:t>
      </w:r>
      <w:proofErr w:type="spellStart"/>
      <w:r w:rsidRPr="007304AE">
        <w:t>AstroPhysicsCalculator</w:t>
      </w:r>
      <w:proofErr w:type="spellEnd"/>
      <w:r w:rsidRPr="007304AE">
        <w:t>» в меню «Пуск» либо дважды щёлкните по исполняемому файлу в папке с программой. При первом запуске вы попадаете на главное окно программы.</w:t>
      </w:r>
    </w:p>
    <w:p w14:paraId="56E0F5E7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4715BCD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F74EEBC" w14:textId="64999AD4" w:rsidR="00BB4928" w:rsidRDefault="00DE682B" w:rsidP="00DE682B">
      <w:pPr>
        <w:pStyle w:val="1"/>
        <w:spacing w:after="0"/>
        <w:jc w:val="both"/>
        <w:rPr>
          <w:szCs w:val="32"/>
        </w:rPr>
      </w:pPr>
      <w:bookmarkStart w:id="8" w:name="_Toc231978660"/>
      <w:r>
        <w:t>Пользовательский интерфейс</w:t>
      </w:r>
      <w:bookmarkEnd w:id="8"/>
    </w:p>
    <w:p w14:paraId="30DAB202" w14:textId="77777777" w:rsidR="00DD1DCF" w:rsidRDefault="00DD1DCF" w:rsidP="00DE682B">
      <w:pPr>
        <w:spacing w:after="0" w:line="240" w:lineRule="auto"/>
        <w:ind w:firstLine="709"/>
        <w:jc w:val="both"/>
      </w:pPr>
    </w:p>
    <w:p w14:paraId="70F047F3" w14:textId="77777777" w:rsidR="00DE682B" w:rsidRDefault="00DE682B" w:rsidP="00DE682B">
      <w:pPr>
        <w:spacing w:after="0" w:line="240" w:lineRule="auto"/>
        <w:ind w:firstLine="709"/>
        <w:jc w:val="both"/>
      </w:pPr>
    </w:p>
    <w:p w14:paraId="2B7F605E" w14:textId="3FF3FEB5" w:rsidR="00DE682B" w:rsidRPr="00B93E7A" w:rsidRDefault="007304AE" w:rsidP="00DE682B">
      <w:pPr>
        <w:spacing w:after="0" w:line="240" w:lineRule="auto"/>
        <w:ind w:firstLine="709"/>
        <w:jc w:val="both"/>
      </w:pPr>
      <w:r w:rsidRPr="007304AE">
        <w:t>Этот раздел описывает основные элементы пользовательского интерфейса программы: основные режимы работы, предназначение окон и экранов, доступные операции.</w:t>
      </w:r>
    </w:p>
    <w:p w14:paraId="7CA0CC21" w14:textId="77777777" w:rsidR="00DE682B" w:rsidRPr="00B93E7A" w:rsidRDefault="00DE682B" w:rsidP="00DE682B">
      <w:pPr>
        <w:spacing w:after="0" w:line="240" w:lineRule="auto"/>
        <w:ind w:firstLine="709"/>
        <w:jc w:val="both"/>
      </w:pPr>
    </w:p>
    <w:p w14:paraId="414E2B9E" w14:textId="701C897B" w:rsidR="00030797" w:rsidRDefault="00DE682B" w:rsidP="00030797">
      <w:pPr>
        <w:pStyle w:val="2"/>
        <w:jc w:val="both"/>
      </w:pPr>
      <w:bookmarkStart w:id="9" w:name="_Toc231978661"/>
      <w:r>
        <w:t>Главное окно программы</w:t>
      </w:r>
      <w:bookmarkEnd w:id="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030797">
      <w:pPr>
        <w:spacing w:after="0" w:line="240" w:lineRule="auto"/>
      </w:pPr>
    </w:p>
    <w:p w14:paraId="169D2F09" w14:textId="77777777" w:rsidR="007304AE" w:rsidRPr="007304AE" w:rsidRDefault="007304AE" w:rsidP="007304AE">
      <w:pPr>
        <w:spacing w:after="0" w:line="240" w:lineRule="auto"/>
        <w:ind w:firstLine="709"/>
        <w:jc w:val="both"/>
      </w:pPr>
      <w:r w:rsidRPr="007304AE">
        <w:t>Главное окно программы «Автоматизация расчётов в астрофизике» показано на рисунке 1. Оно позволяет выполнять следующие операции:</w:t>
      </w:r>
    </w:p>
    <w:p w14:paraId="27223C25" w14:textId="77777777" w:rsidR="007304AE" w:rsidRPr="007304AE" w:rsidRDefault="007304AE">
      <w:pPr>
        <w:pStyle w:val="ac"/>
        <w:numPr>
          <w:ilvl w:val="0"/>
          <w:numId w:val="7"/>
        </w:numPr>
        <w:spacing w:after="0" w:line="240" w:lineRule="auto"/>
        <w:jc w:val="both"/>
      </w:pPr>
      <w:r w:rsidRPr="007304AE">
        <w:t>выбрать тип задачи из выпадающего списка;</w:t>
      </w:r>
    </w:p>
    <w:p w14:paraId="53F3B31E" w14:textId="77777777" w:rsidR="00DE682B" w:rsidRDefault="00DE682B" w:rsidP="00C0575B">
      <w:pPr>
        <w:spacing w:after="0" w:line="240" w:lineRule="auto"/>
        <w:ind w:firstLine="709"/>
        <w:jc w:val="both"/>
      </w:pPr>
    </w:p>
    <w:p w14:paraId="69100464" w14:textId="50B813EB" w:rsidR="00DE682B" w:rsidRDefault="00252BAE" w:rsidP="00DE682B">
      <w:pPr>
        <w:spacing w:after="0" w:line="240" w:lineRule="auto"/>
        <w:jc w:val="center"/>
      </w:pPr>
      <w:r w:rsidRPr="004C3CDA">
        <w:rPr>
          <w:rFonts w:eastAsia="Calibri" w:cs="Times New Roman"/>
          <w:noProof/>
        </w:rPr>
        <w:drawing>
          <wp:inline distT="0" distB="0" distL="0" distR="0" wp14:anchorId="40E0F759" wp14:editId="117DF2BE">
            <wp:extent cx="5381625" cy="2118481"/>
            <wp:effectExtent l="76200" t="76200" r="123825" b="129540"/>
            <wp:docPr id="1802938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8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279" cy="21222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52BB97" w14:textId="77777777" w:rsidR="00DE682B" w:rsidRDefault="00DE682B" w:rsidP="00C0575B">
      <w:pPr>
        <w:spacing w:after="0" w:line="240" w:lineRule="auto"/>
        <w:ind w:firstLine="709"/>
        <w:jc w:val="both"/>
      </w:pPr>
    </w:p>
    <w:p w14:paraId="5585C5A5" w14:textId="1DF5B271" w:rsidR="00DE682B" w:rsidRPr="00DE682B" w:rsidRDefault="00DE682B" w:rsidP="00C0575B">
      <w:pPr>
        <w:spacing w:after="0" w:line="240" w:lineRule="auto"/>
        <w:ind w:firstLine="709"/>
        <w:jc w:val="both"/>
      </w:pPr>
      <w:r>
        <w:t>Рисунок 1 – Главное окно программы</w:t>
      </w:r>
    </w:p>
    <w:p w14:paraId="5D2AE053" w14:textId="77777777" w:rsidR="00C0575B" w:rsidRDefault="00C0575B" w:rsidP="00C0575B">
      <w:pPr>
        <w:spacing w:after="0" w:line="240" w:lineRule="auto"/>
        <w:ind w:firstLine="709"/>
        <w:jc w:val="both"/>
      </w:pPr>
    </w:p>
    <w:p w14:paraId="09EFA623" w14:textId="77777777" w:rsidR="00252BAE" w:rsidRPr="00A306F5" w:rsidRDefault="00252BAE" w:rsidP="00C0575B">
      <w:pPr>
        <w:spacing w:after="0" w:line="240" w:lineRule="auto"/>
        <w:ind w:firstLine="709"/>
        <w:jc w:val="both"/>
      </w:pPr>
    </w:p>
    <w:p w14:paraId="75026C4B" w14:textId="318CFF48" w:rsidR="00030797" w:rsidRPr="00404204" w:rsidRDefault="00404204" w:rsidP="00404204">
      <w:pPr>
        <w:pStyle w:val="2"/>
        <w:jc w:val="both"/>
        <w:rPr>
          <w:bCs/>
        </w:rPr>
      </w:pPr>
      <w:bookmarkStart w:id="10" w:name="_Toc231978662"/>
      <w:r w:rsidRPr="00404204">
        <w:rPr>
          <w:bCs/>
        </w:rPr>
        <w:t>Работа с вводом данных</w:t>
      </w:r>
      <w:bookmarkEnd w:id="10"/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36200030" w14:textId="77777777" w:rsidR="00404204" w:rsidRPr="00404204" w:rsidRDefault="00404204" w:rsidP="00404204">
      <w:pPr>
        <w:spacing w:after="0" w:line="240" w:lineRule="auto"/>
        <w:ind w:firstLine="709"/>
        <w:jc w:val="both"/>
      </w:pPr>
      <w:r w:rsidRPr="00404204">
        <w:t>Данный раздел описывает работу с вводом данных. В частности, рассматриваются наиболее частые операции:</w:t>
      </w:r>
    </w:p>
    <w:p w14:paraId="04B40D14" w14:textId="77777777" w:rsidR="00404204" w:rsidRPr="00404204" w:rsidRDefault="00404204">
      <w:pPr>
        <w:numPr>
          <w:ilvl w:val="0"/>
          <w:numId w:val="8"/>
        </w:numPr>
        <w:spacing w:after="0" w:line="240" w:lineRule="auto"/>
        <w:jc w:val="both"/>
      </w:pPr>
      <w:r w:rsidRPr="00404204">
        <w:t>Выбор задачи: в верхней части окна расположен выпадающий список. При выборе задачи поля ввода автоматически меняются в соответствии с требуемыми параметрами.</w:t>
      </w:r>
    </w:p>
    <w:p w14:paraId="0A66715D" w14:textId="77777777" w:rsidR="00404204" w:rsidRPr="00404204" w:rsidRDefault="00404204">
      <w:pPr>
        <w:numPr>
          <w:ilvl w:val="0"/>
          <w:numId w:val="8"/>
        </w:numPr>
        <w:spacing w:after="0" w:line="240" w:lineRule="auto"/>
        <w:jc w:val="both"/>
      </w:pPr>
      <w:r w:rsidRPr="00404204">
        <w:t>Ввод чисел: значения вводятся в текстовые поля. Допускается использование десятичной точки (например, 5.97e24) и экспоненциальной формы. Все поля должны быть заполнены.</w:t>
      </w:r>
    </w:p>
    <w:p w14:paraId="1717C000" w14:textId="77777777" w:rsidR="00404204" w:rsidRPr="00404204" w:rsidRDefault="00404204">
      <w:pPr>
        <w:numPr>
          <w:ilvl w:val="0"/>
          <w:numId w:val="8"/>
        </w:numPr>
        <w:spacing w:after="0" w:line="240" w:lineRule="auto"/>
        <w:jc w:val="both"/>
      </w:pPr>
      <w:r w:rsidRPr="00404204">
        <w:t>Проверка корректности: программа проверяет, чтобы все поля были заполнены и значения были положительными (для закона Хаббла расстояние может быть нулевым). При ошибке выводится соответствующее сообщение.</w:t>
      </w:r>
    </w:p>
    <w:p w14:paraId="2F3BD67A" w14:textId="77777777" w:rsidR="00A306F5" w:rsidRPr="00A306F5" w:rsidRDefault="00A306F5" w:rsidP="00A3651D">
      <w:pPr>
        <w:spacing w:after="0" w:line="240" w:lineRule="auto"/>
        <w:ind w:firstLine="709"/>
        <w:jc w:val="both"/>
      </w:pPr>
    </w:p>
    <w:p w14:paraId="36A7446B" w14:textId="77777777" w:rsidR="00A3651D" w:rsidRPr="00A306F5" w:rsidRDefault="00A3651D" w:rsidP="00A3651D">
      <w:pPr>
        <w:spacing w:after="0" w:line="240" w:lineRule="auto"/>
        <w:ind w:firstLine="709"/>
        <w:jc w:val="both"/>
      </w:pPr>
    </w:p>
    <w:p w14:paraId="2170B5DB" w14:textId="1C580EA5" w:rsidR="00030797" w:rsidRPr="00404204" w:rsidRDefault="00404204" w:rsidP="00404204">
      <w:pPr>
        <w:pStyle w:val="2"/>
        <w:jc w:val="both"/>
        <w:rPr>
          <w:bCs/>
        </w:rPr>
      </w:pPr>
      <w:bookmarkStart w:id="11" w:name="_Toc231978663"/>
      <w:r w:rsidRPr="00404204">
        <w:rPr>
          <w:bCs/>
        </w:rPr>
        <w:t>Работа с расчётами</w:t>
      </w:r>
      <w:bookmarkEnd w:id="11"/>
    </w:p>
    <w:p w14:paraId="15705192" w14:textId="524F3BFF" w:rsidR="00030797" w:rsidRPr="00FA09B2" w:rsidRDefault="00030797" w:rsidP="000036C6">
      <w:pPr>
        <w:spacing w:after="0" w:line="240" w:lineRule="auto"/>
        <w:ind w:firstLine="709"/>
        <w:jc w:val="both"/>
      </w:pPr>
    </w:p>
    <w:p w14:paraId="11F8DA28" w14:textId="777C795D" w:rsidR="00D50CC4" w:rsidRDefault="00D50CC4" w:rsidP="000036C6">
      <w:pPr>
        <w:spacing w:after="0" w:line="240" w:lineRule="auto"/>
        <w:ind w:firstLine="709"/>
        <w:jc w:val="both"/>
      </w:pPr>
    </w:p>
    <w:p w14:paraId="06A694CF" w14:textId="77777777" w:rsidR="00404204" w:rsidRPr="00404204" w:rsidRDefault="00404204" w:rsidP="004042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4204">
        <w:rPr>
          <w:color w:val="0F1115"/>
          <w:sz w:val="28"/>
          <w:szCs w:val="28"/>
        </w:rPr>
        <w:lastRenderedPageBreak/>
        <w:t>Данный раздел описывает выполнение расчётов. В частности, рассматриваются наиболее частые операции:</w:t>
      </w:r>
    </w:p>
    <w:p w14:paraId="3FA785D1" w14:textId="07D6F8A3" w:rsidR="00404204" w:rsidRPr="00404204" w:rsidRDefault="0040420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04204">
        <w:rPr>
          <w:rStyle w:val="afc"/>
          <w:b w:val="0"/>
          <w:bCs w:val="0"/>
          <w:color w:val="0F1115"/>
          <w:sz w:val="28"/>
          <w:szCs w:val="28"/>
        </w:rPr>
        <w:t>Выполнение расчёта:</w:t>
      </w:r>
      <w:r w:rsidRPr="00404204">
        <w:rPr>
          <w:color w:val="0F1115"/>
          <w:sz w:val="28"/>
          <w:szCs w:val="28"/>
        </w:rPr>
        <w:t> после ввода данных нажмите кнопку «</w:t>
      </w:r>
      <w:r w:rsidR="00276B8F">
        <w:rPr>
          <w:color w:val="0F1115"/>
          <w:sz w:val="28"/>
          <w:szCs w:val="28"/>
        </w:rPr>
        <w:t>Вычислить</w:t>
      </w:r>
      <w:r w:rsidRPr="00404204">
        <w:rPr>
          <w:color w:val="0F1115"/>
          <w:sz w:val="28"/>
          <w:szCs w:val="28"/>
        </w:rPr>
        <w:t>». Программа вычислит результат по выбранной физической формуле и отобразит его в специальном поле с единицами измерения.</w:t>
      </w:r>
    </w:p>
    <w:p w14:paraId="08BE7DB3" w14:textId="484F19AC" w:rsidR="00D50CC4" w:rsidRPr="00404204" w:rsidRDefault="0040420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04204">
        <w:rPr>
          <w:rStyle w:val="afc"/>
          <w:b w:val="0"/>
          <w:bCs w:val="0"/>
          <w:color w:val="0F1115"/>
          <w:sz w:val="28"/>
          <w:szCs w:val="28"/>
        </w:rPr>
        <w:t>Очистка полей:</w:t>
      </w:r>
      <w:r w:rsidRPr="00404204">
        <w:rPr>
          <w:color w:val="0F1115"/>
          <w:sz w:val="28"/>
          <w:szCs w:val="28"/>
        </w:rPr>
        <w:t> кнопка «Очистить» сбрасывает все поля ввода и удаляет текущий результат.</w:t>
      </w:r>
    </w:p>
    <w:p w14:paraId="7B410C33" w14:textId="0750C439" w:rsidR="00030797" w:rsidRDefault="00653D53" w:rsidP="00030797">
      <w:pPr>
        <w:pStyle w:val="2"/>
        <w:jc w:val="both"/>
      </w:pPr>
      <w:bookmarkStart w:id="12" w:name="_Toc231978664"/>
      <w:r>
        <w:t>Горячие клавиши</w:t>
      </w:r>
      <w:bookmarkEnd w:id="12"/>
    </w:p>
    <w:p w14:paraId="097DE7A2" w14:textId="77777777" w:rsidR="00030797" w:rsidRDefault="00030797" w:rsidP="00653D53">
      <w:pPr>
        <w:spacing w:after="0" w:line="240" w:lineRule="auto"/>
        <w:ind w:firstLine="709"/>
        <w:jc w:val="both"/>
      </w:pPr>
    </w:p>
    <w:p w14:paraId="02A4773D" w14:textId="77777777" w:rsidR="009367ED" w:rsidRDefault="009367ED" w:rsidP="00653D53">
      <w:pPr>
        <w:spacing w:after="0" w:line="240" w:lineRule="auto"/>
        <w:ind w:firstLine="709"/>
        <w:jc w:val="both"/>
      </w:pPr>
    </w:p>
    <w:p w14:paraId="4C3F2735" w14:textId="77777777" w:rsidR="00252BAE" w:rsidRPr="00252BAE" w:rsidRDefault="00252BAE" w:rsidP="00252BAE">
      <w:pPr>
        <w:spacing w:after="0" w:line="240" w:lineRule="auto"/>
        <w:ind w:firstLine="709"/>
        <w:jc w:val="both"/>
      </w:pPr>
      <w:r w:rsidRPr="00252BAE">
        <w:t>Следующий раздел содержит сочетания клавиш, поддерживаемые программой:</w:t>
      </w:r>
    </w:p>
    <w:p w14:paraId="2DCFF5F2" w14:textId="77777777" w:rsidR="00252BAE" w:rsidRPr="00252BAE" w:rsidRDefault="00252BAE">
      <w:pPr>
        <w:numPr>
          <w:ilvl w:val="0"/>
          <w:numId w:val="6"/>
        </w:numPr>
        <w:spacing w:after="0" w:line="240" w:lineRule="auto"/>
        <w:jc w:val="both"/>
      </w:pPr>
      <w:r w:rsidRPr="00252BAE">
        <w:rPr>
          <w:b/>
          <w:bCs/>
        </w:rPr>
        <w:t>Enter</w:t>
      </w:r>
      <w:r w:rsidRPr="00252BAE">
        <w:t> — выполнить расчёт (аналогично кнопке «Рассчитать»).</w:t>
      </w:r>
    </w:p>
    <w:p w14:paraId="1E1B08A7" w14:textId="77777777" w:rsidR="00252BAE" w:rsidRPr="00252BAE" w:rsidRDefault="00252BAE">
      <w:pPr>
        <w:numPr>
          <w:ilvl w:val="0"/>
          <w:numId w:val="6"/>
        </w:numPr>
        <w:spacing w:after="0" w:line="240" w:lineRule="auto"/>
        <w:jc w:val="both"/>
      </w:pPr>
      <w:r w:rsidRPr="00252BAE">
        <w:rPr>
          <w:b/>
          <w:bCs/>
        </w:rPr>
        <w:t>Ctrl + S</w:t>
      </w:r>
      <w:r w:rsidRPr="00252BAE">
        <w:t> — сохранить результат в файл.</w:t>
      </w:r>
    </w:p>
    <w:p w14:paraId="0E27A9F1" w14:textId="77777777" w:rsidR="00252BAE" w:rsidRPr="00252BAE" w:rsidRDefault="00252BAE">
      <w:pPr>
        <w:numPr>
          <w:ilvl w:val="0"/>
          <w:numId w:val="6"/>
        </w:numPr>
        <w:spacing w:after="0" w:line="240" w:lineRule="auto"/>
        <w:jc w:val="both"/>
      </w:pPr>
      <w:r w:rsidRPr="00252BAE">
        <w:rPr>
          <w:b/>
          <w:bCs/>
        </w:rPr>
        <w:t>Ctrl + C</w:t>
      </w:r>
      <w:r w:rsidRPr="00252BAE">
        <w:t> — скопировать выделенный текст (результат или значение из поля).</w:t>
      </w:r>
    </w:p>
    <w:p w14:paraId="4B1FE369" w14:textId="6D4AB43E" w:rsidR="00252BAE" w:rsidRPr="00252BAE" w:rsidRDefault="00252BAE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252BAE">
        <w:rPr>
          <w:b/>
          <w:bCs/>
        </w:rPr>
        <w:t>Delete</w:t>
      </w:r>
      <w:proofErr w:type="spellEnd"/>
      <w:r w:rsidRPr="00252BAE">
        <w:t> — удалить символ, следующий за курсором.</w:t>
      </w:r>
    </w:p>
    <w:p w14:paraId="33C42AC2" w14:textId="77777777" w:rsidR="00653D53" w:rsidRPr="00B93E7A" w:rsidRDefault="00653D53" w:rsidP="00653D53">
      <w:pPr>
        <w:spacing w:after="0" w:line="240" w:lineRule="auto"/>
        <w:ind w:firstLine="709"/>
        <w:jc w:val="both"/>
      </w:pPr>
    </w:p>
    <w:p w14:paraId="74701A0B" w14:textId="77777777" w:rsidR="00653D53" w:rsidRPr="00B93E7A" w:rsidRDefault="00653D53" w:rsidP="00030797">
      <w:pPr>
        <w:spacing w:after="0" w:line="240" w:lineRule="auto"/>
      </w:pPr>
    </w:p>
    <w:p w14:paraId="5A818A6B" w14:textId="77777777" w:rsidR="00653D53" w:rsidRDefault="00653D53" w:rsidP="00653D53">
      <w:pPr>
        <w:pStyle w:val="1"/>
        <w:spacing w:after="0"/>
        <w:jc w:val="both"/>
        <w:rPr>
          <w:szCs w:val="32"/>
        </w:rPr>
      </w:pPr>
      <w:bookmarkStart w:id="13" w:name="_Toc231978665"/>
      <w:r>
        <w:t>Пользовательский интерфейс</w:t>
      </w:r>
      <w:bookmarkEnd w:id="13"/>
    </w:p>
    <w:p w14:paraId="5ECC8EFA" w14:textId="77777777" w:rsidR="00030797" w:rsidRDefault="00030797" w:rsidP="00653D53">
      <w:pPr>
        <w:spacing w:after="0" w:line="240" w:lineRule="auto"/>
        <w:ind w:firstLine="709"/>
        <w:jc w:val="both"/>
      </w:pPr>
    </w:p>
    <w:p w14:paraId="44343C00" w14:textId="77777777" w:rsidR="009367ED" w:rsidRDefault="009367ED" w:rsidP="00653D53">
      <w:pPr>
        <w:spacing w:after="0" w:line="240" w:lineRule="auto"/>
        <w:ind w:firstLine="709"/>
        <w:jc w:val="both"/>
      </w:pPr>
    </w:p>
    <w:p w14:paraId="7DA4CF4F" w14:textId="6F789FB8" w:rsidR="00653D53" w:rsidRDefault="00653D53" w:rsidP="00653D53">
      <w:pPr>
        <w:spacing w:after="0" w:line="240" w:lineRule="auto"/>
        <w:ind w:firstLine="709"/>
        <w:jc w:val="both"/>
      </w:pPr>
      <w:r>
        <w:t xml:space="preserve">В данном разделе представлен пример реального использования </w:t>
      </w:r>
      <w:proofErr w:type="spellStart"/>
      <w:r w:rsidR="00276B8F">
        <w:t>прпрограммы</w:t>
      </w:r>
      <w:proofErr w:type="spellEnd"/>
      <w:r w:rsidR="00276B8F">
        <w:t xml:space="preserve"> для автоматизации расчётов в астрофизике</w:t>
      </w:r>
    </w:p>
    <w:p w14:paraId="0AA4B506" w14:textId="367F1A01" w:rsidR="00653D53" w:rsidRDefault="00653D53" w:rsidP="00653D53">
      <w:pPr>
        <w:spacing w:after="0" w:line="240" w:lineRule="auto"/>
        <w:ind w:firstLine="709"/>
        <w:jc w:val="both"/>
      </w:pPr>
      <w:r w:rsidRPr="00653D53">
        <w:t>После запуска программы вы попадаете на главное окно формы</w:t>
      </w:r>
      <w:r>
        <w:t>. Главное окно формы при запуске показано на рисунке 2.</w:t>
      </w:r>
    </w:p>
    <w:p w14:paraId="5FA90AA5" w14:textId="77777777" w:rsidR="00653D53" w:rsidRDefault="00653D53" w:rsidP="00653D53">
      <w:pPr>
        <w:spacing w:after="0" w:line="240" w:lineRule="auto"/>
        <w:ind w:firstLine="709"/>
        <w:jc w:val="both"/>
      </w:pPr>
    </w:p>
    <w:p w14:paraId="6981AE0B" w14:textId="3B9BCC95" w:rsidR="00653D53" w:rsidRDefault="00276B8F" w:rsidP="00653D53">
      <w:pPr>
        <w:spacing w:after="0" w:line="240" w:lineRule="auto"/>
        <w:jc w:val="center"/>
      </w:pPr>
      <w:r w:rsidRPr="004C3CDA">
        <w:rPr>
          <w:rFonts w:eastAsia="Calibri" w:cs="Times New Roman"/>
          <w:noProof/>
        </w:rPr>
        <w:drawing>
          <wp:inline distT="0" distB="0" distL="0" distR="0" wp14:anchorId="630435CF" wp14:editId="3391438E">
            <wp:extent cx="5381625" cy="2118481"/>
            <wp:effectExtent l="76200" t="76200" r="123825" b="12954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8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279" cy="21222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FCD41E" w14:textId="77777777" w:rsidR="00653D53" w:rsidRDefault="00653D53" w:rsidP="00653D53">
      <w:pPr>
        <w:spacing w:after="0" w:line="240" w:lineRule="auto"/>
        <w:ind w:firstLine="709"/>
        <w:jc w:val="both"/>
      </w:pPr>
    </w:p>
    <w:p w14:paraId="59C43351" w14:textId="257F6F36" w:rsidR="00653D53" w:rsidRDefault="00653D53" w:rsidP="00653D53">
      <w:pPr>
        <w:spacing w:after="0" w:line="240" w:lineRule="auto"/>
        <w:ind w:firstLine="709"/>
        <w:jc w:val="both"/>
      </w:pPr>
      <w:r>
        <w:t>Рисунок 2 – Главное окно формы при запуске</w:t>
      </w:r>
    </w:p>
    <w:p w14:paraId="32991885" w14:textId="77777777" w:rsidR="00653D53" w:rsidRDefault="00653D53" w:rsidP="00653D53">
      <w:pPr>
        <w:spacing w:after="0" w:line="240" w:lineRule="auto"/>
        <w:ind w:firstLine="709"/>
        <w:jc w:val="both"/>
      </w:pPr>
    </w:p>
    <w:p w14:paraId="683ECF37" w14:textId="3E1476CF" w:rsidR="00653D53" w:rsidRDefault="00653D53" w:rsidP="00653D53">
      <w:pPr>
        <w:spacing w:after="0" w:line="240" w:lineRule="auto"/>
        <w:ind w:firstLine="709"/>
        <w:jc w:val="both"/>
      </w:pPr>
      <w:r>
        <w:t>Для начала необходимо</w:t>
      </w:r>
      <w:r w:rsidR="00276B8F">
        <w:t xml:space="preserve"> выбрать задачу для решения</w:t>
      </w:r>
      <w:r>
        <w:t>, после чего нажать кнопку "</w:t>
      </w:r>
      <w:r w:rsidR="00276B8F">
        <w:t>Выбор</w:t>
      </w:r>
      <w:r>
        <w:t xml:space="preserve">". Окно программы </w:t>
      </w:r>
      <w:r w:rsidR="00276B8F">
        <w:t>выбранной задачи</w:t>
      </w:r>
      <w:r>
        <w:t xml:space="preserve"> показано на рисунке 3.</w:t>
      </w:r>
    </w:p>
    <w:p w14:paraId="04DF465C" w14:textId="77777777" w:rsidR="00653D53" w:rsidRDefault="00653D53" w:rsidP="00653D53">
      <w:pPr>
        <w:spacing w:after="0" w:line="240" w:lineRule="auto"/>
        <w:ind w:firstLine="709"/>
        <w:jc w:val="both"/>
      </w:pPr>
    </w:p>
    <w:p w14:paraId="451897E7" w14:textId="3D9AD914" w:rsidR="00653D53" w:rsidRDefault="00276B8F" w:rsidP="00E55F2A">
      <w:pPr>
        <w:spacing w:after="0" w:line="240" w:lineRule="auto"/>
        <w:jc w:val="center"/>
      </w:pPr>
      <w:r w:rsidRPr="004C3CDA">
        <w:rPr>
          <w:rFonts w:eastAsia="Calibri" w:cs="Times New Roman"/>
          <w:noProof/>
        </w:rPr>
        <w:drawing>
          <wp:inline distT="0" distB="0" distL="0" distR="0" wp14:anchorId="7886A389" wp14:editId="603CC5B7">
            <wp:extent cx="4296375" cy="3258005"/>
            <wp:effectExtent l="76200" t="76200" r="142875" b="133350"/>
            <wp:docPr id="60927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8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258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12CE39" w14:textId="77777777" w:rsidR="00653D53" w:rsidRDefault="00653D53" w:rsidP="00653D53">
      <w:pPr>
        <w:spacing w:after="0" w:line="240" w:lineRule="auto"/>
        <w:ind w:firstLine="709"/>
        <w:jc w:val="both"/>
      </w:pPr>
    </w:p>
    <w:p w14:paraId="3C76B71B" w14:textId="7F42BB32" w:rsidR="00653D53" w:rsidRDefault="00653D53" w:rsidP="00653D53">
      <w:pPr>
        <w:spacing w:after="0" w:line="240" w:lineRule="auto"/>
        <w:ind w:firstLine="709"/>
        <w:jc w:val="both"/>
      </w:pPr>
      <w:r>
        <w:t xml:space="preserve">Рисунок 3 </w:t>
      </w:r>
      <w:r w:rsidR="00E55F2A">
        <w:t>–</w:t>
      </w:r>
      <w:r>
        <w:t xml:space="preserve"> </w:t>
      </w:r>
      <w:r w:rsidR="00E55F2A">
        <w:t xml:space="preserve">Окно программы с </w:t>
      </w:r>
      <w:r w:rsidR="00276B8F">
        <w:t>выбранной задачей</w:t>
      </w:r>
    </w:p>
    <w:p w14:paraId="162239D0" w14:textId="77777777" w:rsidR="00653D53" w:rsidRDefault="00653D53" w:rsidP="00653D53">
      <w:pPr>
        <w:spacing w:after="0" w:line="240" w:lineRule="auto"/>
        <w:ind w:firstLine="709"/>
        <w:jc w:val="both"/>
      </w:pPr>
    </w:p>
    <w:p w14:paraId="7313C0E7" w14:textId="1909BD3C" w:rsidR="00653D53" w:rsidRDefault="00653D53" w:rsidP="00653D53">
      <w:pPr>
        <w:spacing w:after="0" w:line="240" w:lineRule="auto"/>
        <w:ind w:firstLine="709"/>
        <w:jc w:val="both"/>
      </w:pPr>
      <w:r>
        <w:t xml:space="preserve">Следующим шагом стоит </w:t>
      </w:r>
      <w:r w:rsidR="00276B8F">
        <w:t xml:space="preserve">вписать исходные данные в соответствующие поля и </w:t>
      </w:r>
      <w:proofErr w:type="spellStart"/>
      <w:r w:rsidR="00276B8F">
        <w:t>ажать</w:t>
      </w:r>
      <w:proofErr w:type="spellEnd"/>
      <w:r w:rsidR="00276B8F">
        <w:t xml:space="preserve"> кнопку «решение», Результат работы программы </w:t>
      </w:r>
      <w:r w:rsidR="005C07EB">
        <w:t xml:space="preserve">показан на рисунке </w:t>
      </w:r>
      <w:r w:rsidR="00276B8F">
        <w:t>4</w:t>
      </w:r>
      <w:r w:rsidR="005C07EB">
        <w:t>.</w:t>
      </w:r>
    </w:p>
    <w:p w14:paraId="2DEE3C0D" w14:textId="77777777" w:rsidR="005C07EB" w:rsidRDefault="005C07EB" w:rsidP="00653D53">
      <w:pPr>
        <w:spacing w:after="0" w:line="240" w:lineRule="auto"/>
        <w:ind w:firstLine="709"/>
        <w:jc w:val="both"/>
      </w:pPr>
    </w:p>
    <w:p w14:paraId="542A0BC4" w14:textId="6136D893" w:rsidR="005C07EB" w:rsidRDefault="00276B8F" w:rsidP="005C07EB">
      <w:pPr>
        <w:spacing w:after="0" w:line="240" w:lineRule="auto"/>
        <w:jc w:val="center"/>
      </w:pPr>
      <w:r w:rsidRPr="004C3CDA">
        <w:rPr>
          <w:rFonts w:eastAsia="Calibri" w:cs="Times New Roman"/>
          <w:noProof/>
        </w:rPr>
        <w:drawing>
          <wp:inline distT="0" distB="0" distL="0" distR="0" wp14:anchorId="101F77D1" wp14:editId="22443C6F">
            <wp:extent cx="4277322" cy="3248478"/>
            <wp:effectExtent l="76200" t="76200" r="142875" b="142875"/>
            <wp:docPr id="176763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9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2484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13CEA3" w14:textId="77777777" w:rsidR="005C07EB" w:rsidRDefault="005C07EB" w:rsidP="00653D53">
      <w:pPr>
        <w:spacing w:after="0" w:line="240" w:lineRule="auto"/>
        <w:ind w:firstLine="709"/>
        <w:jc w:val="both"/>
      </w:pPr>
    </w:p>
    <w:p w14:paraId="7DCA2D2D" w14:textId="1EA501DA" w:rsidR="005C07EB" w:rsidRDefault="005C07EB" w:rsidP="00653D53">
      <w:pPr>
        <w:spacing w:after="0" w:line="240" w:lineRule="auto"/>
        <w:ind w:firstLine="709"/>
        <w:jc w:val="both"/>
      </w:pPr>
      <w:r>
        <w:t xml:space="preserve">Рисунок 4 – </w:t>
      </w:r>
      <w:r w:rsidR="00276B8F">
        <w:t>Результат работы программы</w:t>
      </w:r>
    </w:p>
    <w:p w14:paraId="77A6A2EB" w14:textId="77777777" w:rsidR="005C07EB" w:rsidRDefault="005C07EB" w:rsidP="00653D53">
      <w:pPr>
        <w:spacing w:after="0" w:line="240" w:lineRule="auto"/>
        <w:ind w:firstLine="709"/>
        <w:jc w:val="both"/>
      </w:pPr>
    </w:p>
    <w:p w14:paraId="25D2CEE5" w14:textId="77777777" w:rsidR="005C07EB" w:rsidRDefault="005C07EB" w:rsidP="00276B8F">
      <w:pPr>
        <w:spacing w:after="0" w:line="240" w:lineRule="auto"/>
        <w:jc w:val="both"/>
      </w:pPr>
    </w:p>
    <w:p w14:paraId="1A92D15C" w14:textId="172C2187" w:rsidR="005C07EB" w:rsidRDefault="005C07EB" w:rsidP="005C07EB">
      <w:pPr>
        <w:pStyle w:val="1"/>
        <w:spacing w:after="0"/>
        <w:jc w:val="both"/>
        <w:rPr>
          <w:szCs w:val="32"/>
        </w:rPr>
      </w:pPr>
      <w:bookmarkStart w:id="14" w:name="_Toc231978666"/>
      <w:r>
        <w:t>Устранение типовых проблем</w:t>
      </w:r>
      <w:bookmarkEnd w:id="14"/>
    </w:p>
    <w:p w14:paraId="7CFF3D32" w14:textId="77777777" w:rsidR="005C07EB" w:rsidRDefault="005C07EB" w:rsidP="00653D53">
      <w:pPr>
        <w:spacing w:after="0" w:line="240" w:lineRule="auto"/>
        <w:ind w:firstLine="709"/>
        <w:jc w:val="both"/>
      </w:pPr>
    </w:p>
    <w:p w14:paraId="3DECC4CF" w14:textId="77777777" w:rsidR="005C07EB" w:rsidRDefault="005C07EB" w:rsidP="00653D53">
      <w:pPr>
        <w:spacing w:after="0" w:line="240" w:lineRule="auto"/>
        <w:ind w:firstLine="709"/>
        <w:jc w:val="both"/>
      </w:pPr>
    </w:p>
    <w:p w14:paraId="5335194E" w14:textId="77777777" w:rsidR="00B02703" w:rsidRPr="00B02703" w:rsidRDefault="00B02703" w:rsidP="00B02703">
      <w:pPr>
        <w:spacing w:after="0" w:line="240" w:lineRule="auto"/>
        <w:ind w:firstLine="709"/>
        <w:jc w:val="both"/>
      </w:pPr>
      <w:r w:rsidRPr="00B02703">
        <w:t>Если при нажатии кнопки «Рассчитать» результат не появляется или программа выводит сообщение об ошибке:</w:t>
      </w:r>
    </w:p>
    <w:p w14:paraId="3718A791" w14:textId="77777777" w:rsidR="00B02703" w:rsidRPr="00B02703" w:rsidRDefault="00B02703">
      <w:pPr>
        <w:numPr>
          <w:ilvl w:val="0"/>
          <w:numId w:val="9"/>
        </w:numPr>
        <w:spacing w:after="0" w:line="240" w:lineRule="auto"/>
        <w:jc w:val="both"/>
      </w:pPr>
      <w:r w:rsidRPr="00B02703">
        <w:t>Проверьте, что все поля ввода заполнены.</w:t>
      </w:r>
    </w:p>
    <w:p w14:paraId="47E14489" w14:textId="77777777" w:rsidR="00B02703" w:rsidRPr="00B02703" w:rsidRDefault="00B02703">
      <w:pPr>
        <w:numPr>
          <w:ilvl w:val="0"/>
          <w:numId w:val="9"/>
        </w:numPr>
        <w:spacing w:after="0" w:line="240" w:lineRule="auto"/>
        <w:jc w:val="both"/>
      </w:pPr>
      <w:r w:rsidRPr="00B02703">
        <w:t>Убедитесь, что значения введены корректно (используйте точку в качестве десятичного разделителя, например, 3.14).</w:t>
      </w:r>
    </w:p>
    <w:p w14:paraId="280F13F6" w14:textId="77777777" w:rsidR="00B02703" w:rsidRPr="00B02703" w:rsidRDefault="00B02703">
      <w:pPr>
        <w:numPr>
          <w:ilvl w:val="0"/>
          <w:numId w:val="9"/>
        </w:numPr>
        <w:spacing w:after="0" w:line="240" w:lineRule="auto"/>
        <w:jc w:val="both"/>
      </w:pPr>
      <w:r w:rsidRPr="00B02703">
        <w:t>Для экспоненциальной записи используйте букву e (например, 1.99e30).</w:t>
      </w:r>
    </w:p>
    <w:p w14:paraId="657D9630" w14:textId="77777777" w:rsidR="00B02703" w:rsidRPr="00B02703" w:rsidRDefault="00B02703">
      <w:pPr>
        <w:pStyle w:val="ac"/>
        <w:numPr>
          <w:ilvl w:val="0"/>
          <w:numId w:val="9"/>
        </w:numPr>
        <w:spacing w:after="0" w:line="240" w:lineRule="auto"/>
        <w:jc w:val="both"/>
      </w:pPr>
      <w:r w:rsidRPr="00B02703">
        <w:t>Если программа зависает или работает медленно при больших объёмах данных (при многократных расчётах) — закройте и перезапустите приложение.</w:t>
      </w:r>
    </w:p>
    <w:p w14:paraId="7BF79060" w14:textId="7FDA1857" w:rsidR="0087691C" w:rsidRDefault="00B02703" w:rsidP="00276B8F">
      <w:pPr>
        <w:spacing w:after="0" w:line="240" w:lineRule="auto"/>
        <w:ind w:firstLine="709"/>
        <w:jc w:val="both"/>
      </w:pPr>
      <w:r w:rsidRPr="00B02703">
        <w:t>Если вы не нашли ответа на свой вопрос, пожалуйста, свяжитесь с нами (контакты в последнем разделе).</w:t>
      </w:r>
    </w:p>
    <w:p w14:paraId="10C3883D" w14:textId="77777777" w:rsidR="0087691C" w:rsidRDefault="0087691C" w:rsidP="00653D53">
      <w:pPr>
        <w:spacing w:after="0" w:line="240" w:lineRule="auto"/>
        <w:ind w:firstLine="709"/>
        <w:jc w:val="both"/>
      </w:pPr>
    </w:p>
    <w:p w14:paraId="2D4AFD9F" w14:textId="77777777" w:rsidR="0087691C" w:rsidRDefault="0087691C" w:rsidP="00653D53">
      <w:pPr>
        <w:spacing w:after="0" w:line="240" w:lineRule="auto"/>
        <w:ind w:firstLine="709"/>
        <w:jc w:val="both"/>
      </w:pPr>
    </w:p>
    <w:p w14:paraId="0C300CAA" w14:textId="2190D3DB" w:rsidR="007D2ECE" w:rsidRDefault="007D2ECE" w:rsidP="007D2ECE">
      <w:pPr>
        <w:pStyle w:val="1"/>
        <w:spacing w:after="0"/>
        <w:jc w:val="both"/>
        <w:rPr>
          <w:szCs w:val="32"/>
        </w:rPr>
      </w:pPr>
      <w:bookmarkStart w:id="15" w:name="_Toc231978667"/>
      <w:r>
        <w:t>Частые вопросы</w:t>
      </w:r>
      <w:bookmarkEnd w:id="15"/>
    </w:p>
    <w:p w14:paraId="72231FED" w14:textId="77777777" w:rsidR="007D2ECE" w:rsidRDefault="007D2ECE" w:rsidP="00653D53">
      <w:pPr>
        <w:spacing w:after="0" w:line="240" w:lineRule="auto"/>
        <w:ind w:firstLine="709"/>
        <w:jc w:val="both"/>
      </w:pPr>
    </w:p>
    <w:p w14:paraId="74CB8DA6" w14:textId="77777777" w:rsidR="007D2ECE" w:rsidRDefault="007D2ECE" w:rsidP="00653D53">
      <w:pPr>
        <w:spacing w:after="0" w:line="240" w:lineRule="auto"/>
        <w:ind w:firstLine="709"/>
        <w:jc w:val="both"/>
      </w:pPr>
    </w:p>
    <w:p w14:paraId="5039BD50" w14:textId="77777777" w:rsidR="00B02703" w:rsidRPr="00B02703" w:rsidRDefault="00B02703">
      <w:pPr>
        <w:pStyle w:val="ac"/>
        <w:numPr>
          <w:ilvl w:val="0"/>
          <w:numId w:val="10"/>
        </w:numPr>
        <w:tabs>
          <w:tab w:val="left" w:pos="1134"/>
        </w:tabs>
        <w:jc w:val="both"/>
      </w:pPr>
      <w:r w:rsidRPr="00B02703">
        <w:t>Как изменить точность отображения результата?</w:t>
      </w:r>
      <w:r w:rsidRPr="00B02703">
        <w:br/>
        <w:t>Ответ: результат выводится в формате, принятом в научных расчётах (с плавающей точкой). Для изменения точности можно сохранить результат в файл и открыть его в текстовом редакторе.</w:t>
      </w:r>
    </w:p>
    <w:p w14:paraId="522097E1" w14:textId="77777777" w:rsidR="00B02703" w:rsidRPr="00B02703" w:rsidRDefault="00B02703">
      <w:pPr>
        <w:pStyle w:val="ac"/>
        <w:numPr>
          <w:ilvl w:val="0"/>
          <w:numId w:val="10"/>
        </w:numPr>
        <w:tabs>
          <w:tab w:val="left" w:pos="1134"/>
        </w:tabs>
        <w:jc w:val="both"/>
      </w:pPr>
      <w:r w:rsidRPr="00B02703">
        <w:t>Почему результат отображается в экспоненциальной форме (например, 1.23e-10)?</w:t>
      </w:r>
      <w:r w:rsidRPr="00B02703">
        <w:br/>
        <w:t>Ответ: это нормальный научный формат для очень больших или очень малых чисел, например, для гравитационной постоянной или светимости звёзд.</w:t>
      </w:r>
    </w:p>
    <w:p w14:paraId="476F6935" w14:textId="77777777" w:rsidR="00B02703" w:rsidRPr="00B02703" w:rsidRDefault="00B02703">
      <w:pPr>
        <w:pStyle w:val="ac"/>
        <w:numPr>
          <w:ilvl w:val="0"/>
          <w:numId w:val="10"/>
        </w:numPr>
        <w:tabs>
          <w:tab w:val="left" w:pos="1134"/>
        </w:tabs>
        <w:jc w:val="both"/>
      </w:pPr>
      <w:r w:rsidRPr="00B02703">
        <w:t>Что делать, если я ввёл отрицательное расстояние или массу?</w:t>
      </w:r>
      <w:r w:rsidRPr="00B02703">
        <w:br/>
        <w:t>Ответ: программа выдаст сообщение «Ошибка: проверьте корректность введённых данных». Нажмите «Очистить» и введите положительные значения.</w:t>
      </w:r>
    </w:p>
    <w:p w14:paraId="1823E143" w14:textId="77777777" w:rsidR="00B02703" w:rsidRPr="00B02703" w:rsidRDefault="00B02703">
      <w:pPr>
        <w:pStyle w:val="ac"/>
        <w:numPr>
          <w:ilvl w:val="0"/>
          <w:numId w:val="10"/>
        </w:numPr>
        <w:tabs>
          <w:tab w:val="left" w:pos="1134"/>
        </w:tabs>
        <w:jc w:val="both"/>
      </w:pPr>
      <w:r w:rsidRPr="00B02703">
        <w:t>Могу ли я рассчитать силу притяжения между Землёй и Луной?</w:t>
      </w:r>
      <w:r w:rsidRPr="00B02703">
        <w:br/>
        <w:t>Ответ: да. Выберите задачу «Расчёт силы гравитационного притяжения», введите m1 = 5.97e24, m2 = 7.35e22, r = 3.84e8. Результат должен быть около 1.98e20 Н.</w:t>
      </w:r>
    </w:p>
    <w:p w14:paraId="33857400" w14:textId="77777777" w:rsidR="00B02703" w:rsidRPr="00B02703" w:rsidRDefault="00B02703">
      <w:pPr>
        <w:pStyle w:val="ac"/>
        <w:numPr>
          <w:ilvl w:val="0"/>
          <w:numId w:val="10"/>
        </w:numPr>
        <w:tabs>
          <w:tab w:val="left" w:pos="1134"/>
        </w:tabs>
        <w:jc w:val="both"/>
      </w:pPr>
      <w:r w:rsidRPr="00B02703">
        <w:t>Как получить гравитационный радиус для чёрной дыры?</w:t>
      </w:r>
      <w:r w:rsidRPr="00B02703">
        <w:br/>
        <w:t>Ответ: выберите задачу «Вычисление гравитационного радиуса», введите массу чёрной дыры в килограммах. Для Солнца (1.99e30 кг) результат ~2950 м.</w:t>
      </w:r>
    </w:p>
    <w:p w14:paraId="66C96275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Если вы не нашли ответа на свой вопрос, пожалуйста, свяжитесь с нами.</w:t>
      </w:r>
    </w:p>
    <w:p w14:paraId="35D63436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1B40AF4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0F0813F" w14:textId="3447B360" w:rsidR="0087691C" w:rsidRDefault="0087691C" w:rsidP="0087691C">
      <w:pPr>
        <w:pStyle w:val="1"/>
        <w:spacing w:after="0"/>
        <w:jc w:val="both"/>
        <w:rPr>
          <w:szCs w:val="32"/>
        </w:rPr>
      </w:pPr>
      <w:bookmarkStart w:id="16" w:name="_Toc231978668"/>
      <w:r>
        <w:t>Лицензионное соглашение</w:t>
      </w:r>
      <w:bookmarkEnd w:id="16"/>
    </w:p>
    <w:p w14:paraId="4A16962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8B7E60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297C289" w14:textId="66034F29" w:rsidR="0087691C" w:rsidRDefault="00595CC5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Лицензионное соглашение конечного пользователя программного обеспечения игры "жизнь": 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0C61FD7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Настоящее Лицензионное соглашение (далее — Соглашение) является договором между Правообладателем (разработчиком программного обеспечения) и Пользователем (физическим или юридическим лицом, использующим программное обеспечение). Соглашение регулирует условия использования Программы для ЭВМ (далее — ПО).</w:t>
      </w:r>
    </w:p>
    <w:p w14:paraId="26458F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— программное обеспечение, распространяемое на условиях свободной лицензии, с указанием его названия, версии и других идентификаторов.</w:t>
      </w:r>
    </w:p>
    <w:p w14:paraId="558ECBBB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Правообладатель — юридическое или физическое лицо, обладающее исключительными правами на ПО, подтверждёнными соответствующими документами (например, свидетельством о государственной регистрации программы для ЭВМ).</w:t>
      </w:r>
    </w:p>
    <w:p w14:paraId="622A9A2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— лицо, которое устанавливает, использует или иным образом взаимодействует с ПО.</w:t>
      </w:r>
    </w:p>
    <w:p w14:paraId="1767AB9F" w14:textId="7126F126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Предмет соглашения</w:t>
      </w:r>
    </w:p>
    <w:p w14:paraId="7F2FBF1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безвозмездно предоставляет Пользователю неисключительное право использования ПО на условиях простой (неисключительной) лицензии. Это означает, что Пользователь может использовать ПО в соответствии с его функциональным назначением, но не получает права на передачу лицензии третьим лицам или модификацию ПО без согласия Правообладателя. </w:t>
      </w:r>
    </w:p>
    <w:p w14:paraId="65C398E5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Лицензия предоставляется на весь срок действия исключительного права на ПО. </w:t>
      </w:r>
    </w:p>
    <w:p w14:paraId="1BCD6F9F" w14:textId="4AA72170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Условия использования</w:t>
      </w:r>
    </w:p>
    <w:p w14:paraId="333FE5D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вправе:</w:t>
      </w:r>
    </w:p>
    <w:p w14:paraId="3561B3C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копировать ПО для резервного копирования или архивирования;</w:t>
      </w:r>
    </w:p>
    <w:p w14:paraId="003B0CD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личных, некоммерческих целях (если иное не предусмотрено соглашением);</w:t>
      </w:r>
    </w:p>
    <w:p w14:paraId="7467B6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распространять ПО в неизменном виде, при условии сохранения всех уведомлений об авторских правах и других идентификаторов Правообладателя. </w:t>
      </w:r>
    </w:p>
    <w:p w14:paraId="49C66BB2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не вправе:</w:t>
      </w:r>
    </w:p>
    <w:p w14:paraId="5C1E5C5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модифицировать, адаптировать, декомпилировать, дизассемблировать или иным образом изменять код ПО;</w:t>
      </w:r>
    </w:p>
    <w:p w14:paraId="13CA2751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удалять или изменять уведомления об авторских правах, товарных знаках или других идентификаторах Правообладателя;</w:t>
      </w:r>
    </w:p>
    <w:p w14:paraId="4D5305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коммерческих целях (если это не предусмотрено соглашением);</w:t>
      </w:r>
    </w:p>
    <w:p w14:paraId="0506C66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предоставлять ПО в прокат, аренду или во временное пользование;</w:t>
      </w:r>
    </w:p>
    <w:p w14:paraId="6FF570F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создавать производные произведения на основе ПО без письменного согласия Правообладателя. </w:t>
      </w:r>
    </w:p>
    <w:p w14:paraId="35FCC6D8" w14:textId="7BC7B6A0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Ограничения и гарантии</w:t>
      </w:r>
    </w:p>
    <w:p w14:paraId="3D652F0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предоставляется «как есть» (</w:t>
      </w:r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) без каких-либо гарантий, явных или подразумеваемых, включая гарантии пригодности для конкретной цели, отсутствия ошибок или бесперебойной работы. </w:t>
      </w:r>
    </w:p>
    <w:p w14:paraId="6DC8E75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не несёт ответственности за прямые или косвенные убытки, возникшие в результате использования ПО, включая потери данных, прерывание бизнес-процессов и т. </w:t>
      </w:r>
      <w:proofErr w:type="gramStart"/>
      <w:r>
        <w:t>д..</w:t>
      </w:r>
      <w:proofErr w:type="gramEnd"/>
      <w:r>
        <w:t xml:space="preserve"> </w:t>
      </w:r>
    </w:p>
    <w:p w14:paraId="4F60EF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Пользователь самостоятельно несёт риск соответствия ПО своим потребностям и ожиданиям. </w:t>
      </w:r>
    </w:p>
    <w:p w14:paraId="54C60ABD" w14:textId="30F6AE03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Авторские права</w:t>
      </w:r>
    </w:p>
    <w:p w14:paraId="4C96D4D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исключительные права на ПО, включая авторские права, остаются за Правообладателем. ПО защищено в соответствии с законодательством об авторском праве и международными соглашениями. </w:t>
      </w:r>
    </w:p>
    <w:p w14:paraId="51712B2E" w14:textId="6312831B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Акцепт соглашения</w:t>
      </w:r>
    </w:p>
    <w:p w14:paraId="7D9258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Начало использования ПО (загрузка, установка, запуск и т. п.) считается акцептом (принятием) Пользователем условий настоящего Соглашения. Если Пользователь не согласен с условиями Соглашения, он не вправе использовать ПО. </w:t>
      </w:r>
    </w:p>
    <w:p w14:paraId="7249E555" w14:textId="5EE7790D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Заключительные положения</w:t>
      </w:r>
    </w:p>
    <w:p w14:paraId="17EFE7A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Соглашение регулируется законодательством Российской Федерации. </w:t>
      </w:r>
    </w:p>
    <w:p w14:paraId="699638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споры и разногласия, возникающие в связи с Соглашением, разрешаются в судебном порядке по месту нахождения Правообладателя. </w:t>
      </w:r>
    </w:p>
    <w:p w14:paraId="430249A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вправе в одностороннем порядке изменять условия Соглашения. Новые условия вступают в силу с момента их публикации. Пользователь обязан ознакомиться с изменениями и прекратить использование ПО, если он не согласен с новыми условиями. </w:t>
      </w:r>
    </w:p>
    <w:p w14:paraId="58D8688C" w14:textId="77777777" w:rsidR="007D2ECE" w:rsidRPr="00B93E7A" w:rsidRDefault="007D2ECE" w:rsidP="00653D53">
      <w:pPr>
        <w:spacing w:after="0" w:line="240" w:lineRule="auto"/>
        <w:ind w:firstLine="709"/>
        <w:jc w:val="both"/>
      </w:pPr>
    </w:p>
    <w:p w14:paraId="21FF074A" w14:textId="77777777" w:rsidR="005C07EB" w:rsidRDefault="005C07EB" w:rsidP="00653D53">
      <w:pPr>
        <w:spacing w:after="0" w:line="240" w:lineRule="auto"/>
        <w:ind w:firstLine="709"/>
        <w:jc w:val="both"/>
      </w:pPr>
    </w:p>
    <w:p w14:paraId="70B5F828" w14:textId="008FDBF1" w:rsidR="00C62A02" w:rsidRDefault="00C62A02" w:rsidP="00C62A02">
      <w:pPr>
        <w:pStyle w:val="1"/>
        <w:spacing w:after="0"/>
        <w:jc w:val="both"/>
        <w:rPr>
          <w:szCs w:val="32"/>
        </w:rPr>
      </w:pPr>
      <w:bookmarkStart w:id="17" w:name="_Toc231978669"/>
      <w:r>
        <w:t>Контактная информация</w:t>
      </w:r>
      <w:bookmarkEnd w:id="17"/>
    </w:p>
    <w:p w14:paraId="04EC1A34" w14:textId="77777777" w:rsidR="00C62A02" w:rsidRDefault="00C62A02" w:rsidP="00653D53">
      <w:pPr>
        <w:spacing w:after="0" w:line="240" w:lineRule="auto"/>
        <w:ind w:firstLine="709"/>
        <w:jc w:val="both"/>
      </w:pPr>
    </w:p>
    <w:p w14:paraId="1FE0B176" w14:textId="77777777" w:rsidR="00C62A02" w:rsidRDefault="00C62A02" w:rsidP="00653D53">
      <w:pPr>
        <w:spacing w:after="0" w:line="240" w:lineRule="auto"/>
        <w:ind w:firstLine="709"/>
        <w:jc w:val="both"/>
      </w:pPr>
    </w:p>
    <w:p w14:paraId="26329B3E" w14:textId="0AE4D378" w:rsidR="00C62A02" w:rsidRDefault="00B02703" w:rsidP="00C62A02">
      <w:pPr>
        <w:spacing w:after="0" w:line="240" w:lineRule="auto"/>
        <w:ind w:firstLine="709"/>
        <w:jc w:val="both"/>
      </w:pPr>
      <w:r w:rsidRPr="00B02703">
        <w:t>Программа «Автоматизация расчётов в астрофизике» разработана студентом группы 24ИСП-</w:t>
      </w:r>
      <w:r w:rsidR="005F7BCF">
        <w:t>2</w:t>
      </w:r>
      <w:r w:rsidRPr="00B02703">
        <w:t xml:space="preserve"> (ФСПО ОГТИ ОГУ).</w:t>
      </w:r>
    </w:p>
    <w:p w14:paraId="7E7A5E9B" w14:textId="199BDF63" w:rsidR="00C62A02" w:rsidRDefault="00C62A02" w:rsidP="00C62A02">
      <w:pPr>
        <w:spacing w:after="0" w:line="240" w:lineRule="auto"/>
        <w:ind w:firstLine="709"/>
        <w:jc w:val="both"/>
      </w:pPr>
      <w:r>
        <w:t>Техническая поддержка:</w:t>
      </w:r>
    </w:p>
    <w:p w14:paraId="378C4C48" w14:textId="4EEAB939" w:rsidR="00C62A02" w:rsidRDefault="00C62A02" w:rsidP="00C62A02">
      <w:pPr>
        <w:spacing w:after="0" w:line="240" w:lineRule="auto"/>
        <w:ind w:firstLine="709"/>
        <w:jc w:val="both"/>
      </w:pPr>
      <w:r>
        <w:t>Вы можете направить вопросы по функциональности программы  следующими способами:</w:t>
      </w:r>
    </w:p>
    <w:p w14:paraId="1C573642" w14:textId="4BCF685B" w:rsidR="00C62A02" w:rsidRPr="005F7BCF" w:rsidRDefault="00C62A02" w:rsidP="00C62A02">
      <w:pPr>
        <w:spacing w:after="0" w:line="240" w:lineRule="auto"/>
        <w:ind w:firstLine="709"/>
        <w:jc w:val="both"/>
      </w:pPr>
      <w:r w:rsidRPr="005F7BCF">
        <w:t xml:space="preserve">• </w:t>
      </w:r>
      <w:r w:rsidRPr="00B02703">
        <w:rPr>
          <w:lang w:val="en-US"/>
        </w:rPr>
        <w:t>Email</w:t>
      </w:r>
      <w:r w:rsidRPr="005F7BCF">
        <w:t xml:space="preserve">: </w:t>
      </w:r>
      <w:proofErr w:type="spellStart"/>
      <w:r w:rsidR="00B02703">
        <w:rPr>
          <w:lang w:val="en-US"/>
        </w:rPr>
        <w:t>Egor</w:t>
      </w:r>
      <w:proofErr w:type="spellEnd"/>
      <w:r w:rsidR="00B02703" w:rsidRPr="005F7BCF">
        <w:t>.</w:t>
      </w:r>
      <w:proofErr w:type="spellStart"/>
      <w:r w:rsidR="00B02703">
        <w:rPr>
          <w:lang w:val="en-US"/>
        </w:rPr>
        <w:t>ivanov</w:t>
      </w:r>
      <w:proofErr w:type="spellEnd"/>
      <w:r w:rsidR="00B02703" w:rsidRPr="005F7BCF">
        <w:t>.2001.1538</w:t>
      </w:r>
      <w:r w:rsidRPr="005F7BCF">
        <w:t>@</w:t>
      </w:r>
      <w:proofErr w:type="spellStart"/>
      <w:r w:rsidRPr="00B02703">
        <w:rPr>
          <w:lang w:val="en-US"/>
        </w:rPr>
        <w:t>gmail</w:t>
      </w:r>
      <w:proofErr w:type="spellEnd"/>
      <w:r w:rsidRPr="005F7BCF">
        <w:t>.</w:t>
      </w:r>
      <w:r w:rsidRPr="00B02703">
        <w:rPr>
          <w:lang w:val="en-US"/>
        </w:rPr>
        <w:t>com</w:t>
      </w:r>
    </w:p>
    <w:p w14:paraId="58C93C1F" w14:textId="54F424EF" w:rsidR="00C62A02" w:rsidRPr="00B02703" w:rsidRDefault="00C62A02" w:rsidP="00C62A02">
      <w:pPr>
        <w:spacing w:after="0" w:line="240" w:lineRule="auto"/>
        <w:ind w:firstLine="709"/>
        <w:jc w:val="both"/>
      </w:pPr>
      <w:r>
        <w:t>• Телефон: +7 (9</w:t>
      </w:r>
      <w:r w:rsidR="00B02703" w:rsidRPr="00B02703">
        <w:t>50</w:t>
      </w:r>
      <w:r>
        <w:t xml:space="preserve">) </w:t>
      </w:r>
      <w:r w:rsidR="00B02703" w:rsidRPr="00B02703">
        <w:t>183</w:t>
      </w:r>
      <w:r>
        <w:t>-7</w:t>
      </w:r>
      <w:r w:rsidR="00B02703" w:rsidRPr="00B02703">
        <w:t>1</w:t>
      </w:r>
      <w:r>
        <w:t>-</w:t>
      </w:r>
      <w:r w:rsidR="00B02703" w:rsidRPr="00B02703">
        <w:t>24</w:t>
      </w:r>
    </w:p>
    <w:p w14:paraId="3B14494E" w14:textId="05A52CB1" w:rsidR="00C62A02" w:rsidRPr="00B02703" w:rsidRDefault="00C62A02" w:rsidP="00C62A02">
      <w:pPr>
        <w:spacing w:after="0" w:line="240" w:lineRule="auto"/>
        <w:ind w:firstLine="709"/>
        <w:jc w:val="both"/>
      </w:pPr>
      <w:r>
        <w:t xml:space="preserve">• Мессенджеры: </w:t>
      </w:r>
      <w:proofErr w:type="spellStart"/>
      <w:r>
        <w:t>Telegram</w:t>
      </w:r>
      <w:proofErr w:type="spellEnd"/>
      <w:r w:rsidR="00B16F1B" w:rsidRPr="008018D5">
        <w:t xml:space="preserve"> - @</w:t>
      </w:r>
      <w:proofErr w:type="spellStart"/>
      <w:r w:rsidR="00B02703">
        <w:rPr>
          <w:lang w:val="en-US"/>
        </w:rPr>
        <w:t>CristalxMoet</w:t>
      </w:r>
      <w:proofErr w:type="spellEnd"/>
    </w:p>
    <w:p w14:paraId="144CF939" w14:textId="4AC084F5" w:rsidR="00C62A02" w:rsidRPr="00B02703" w:rsidRDefault="00C62A02" w:rsidP="00C62A02">
      <w:pPr>
        <w:spacing w:after="0" w:line="240" w:lineRule="auto"/>
        <w:ind w:firstLine="709"/>
        <w:rPr>
          <w:color w:val="EE0000"/>
        </w:rPr>
      </w:pPr>
      <w:r>
        <w:t xml:space="preserve">• Форма обратной связи: </w:t>
      </w:r>
      <w:hyperlink r:id="rId12" w:history="1">
        <w:r w:rsidRPr="00B02703">
          <w:rPr>
            <w:rStyle w:val="ae"/>
            <w:color w:val="EE0000"/>
          </w:rPr>
          <w:t>https://docs.google.com/forms/d/e/1FAIpQLSciEMA3dzAH22j4HDt5hLoy-CG6BJdv2CgPX9kL85BP8Qx7Jw/viewform?usp=dialog</w:t>
        </w:r>
      </w:hyperlink>
    </w:p>
    <w:p w14:paraId="6801C8E9" w14:textId="0BD58D58" w:rsidR="00C62A02" w:rsidRDefault="00C62A02" w:rsidP="00C62A02">
      <w:pPr>
        <w:spacing w:after="0" w:line="240" w:lineRule="auto"/>
        <w:ind w:firstLine="709"/>
        <w:jc w:val="both"/>
      </w:pPr>
      <w:r>
        <w:lastRenderedPageBreak/>
        <w:t>Продажи и сотрудничество:</w:t>
      </w:r>
    </w:p>
    <w:p w14:paraId="27857E3E" w14:textId="77777777" w:rsidR="00C62A02" w:rsidRDefault="00C62A02" w:rsidP="00C62A02">
      <w:pPr>
        <w:spacing w:after="0" w:line="240" w:lineRule="auto"/>
        <w:ind w:firstLine="709"/>
        <w:jc w:val="both"/>
      </w:pPr>
      <w:r>
        <w:t>По вопросам лицензирования и сотрудничества, пожалуйста используйте следующие каналы:</w:t>
      </w:r>
    </w:p>
    <w:p w14:paraId="4748E412" w14:textId="27938875" w:rsidR="00C62A02" w:rsidRDefault="00C62A02" w:rsidP="00C62A02">
      <w:pPr>
        <w:spacing w:after="0" w:line="240" w:lineRule="auto"/>
        <w:ind w:firstLine="709"/>
        <w:jc w:val="both"/>
      </w:pPr>
      <w:r>
        <w:t xml:space="preserve">• </w:t>
      </w:r>
      <w:proofErr w:type="spellStart"/>
      <w:r>
        <w:t>Email</w:t>
      </w:r>
      <w:proofErr w:type="spellEnd"/>
      <w:r>
        <w:t xml:space="preserve">: </w:t>
      </w:r>
      <w:proofErr w:type="spellStart"/>
      <w:r w:rsidR="00B02703">
        <w:rPr>
          <w:lang w:val="en-US"/>
        </w:rPr>
        <w:t>Egor</w:t>
      </w:r>
      <w:proofErr w:type="spellEnd"/>
      <w:r w:rsidR="00B02703" w:rsidRPr="00B02703">
        <w:t>.</w:t>
      </w:r>
      <w:proofErr w:type="spellStart"/>
      <w:r w:rsidR="00B02703">
        <w:rPr>
          <w:lang w:val="en-US"/>
        </w:rPr>
        <w:t>ivanov</w:t>
      </w:r>
      <w:proofErr w:type="spellEnd"/>
      <w:r w:rsidR="00B02703" w:rsidRPr="00B02703">
        <w:t>.2001.1538@</w:t>
      </w:r>
      <w:proofErr w:type="spellStart"/>
      <w:r w:rsidR="00B02703" w:rsidRPr="00B02703">
        <w:rPr>
          <w:lang w:val="en-US"/>
        </w:rPr>
        <w:t>gmail</w:t>
      </w:r>
      <w:proofErr w:type="spellEnd"/>
      <w:r w:rsidR="00B02703" w:rsidRPr="00B02703">
        <w:t>.</w:t>
      </w:r>
      <w:r w:rsidR="00B02703" w:rsidRPr="00B02703">
        <w:rPr>
          <w:lang w:val="en-US"/>
        </w:rPr>
        <w:t>com</w:t>
      </w:r>
    </w:p>
    <w:p w14:paraId="52624E52" w14:textId="1A05DD9A" w:rsidR="00C62A02" w:rsidRPr="00B02703" w:rsidRDefault="00C62A02" w:rsidP="00C62A02">
      <w:pPr>
        <w:spacing w:after="0" w:line="240" w:lineRule="auto"/>
        <w:ind w:firstLine="709"/>
        <w:jc w:val="both"/>
      </w:pPr>
      <w:r>
        <w:t xml:space="preserve">• Телефон: </w:t>
      </w:r>
      <w:r w:rsidR="00B02703">
        <w:t>+7 (9</w:t>
      </w:r>
      <w:r w:rsidR="00B02703" w:rsidRPr="00B02703">
        <w:t>50</w:t>
      </w:r>
      <w:r w:rsidR="00B02703">
        <w:t xml:space="preserve">) </w:t>
      </w:r>
      <w:r w:rsidR="00B02703" w:rsidRPr="00B02703">
        <w:t>183</w:t>
      </w:r>
      <w:r w:rsidR="00B02703">
        <w:t>-7</w:t>
      </w:r>
      <w:r w:rsidR="00B02703" w:rsidRPr="00B02703">
        <w:t>1</w:t>
      </w:r>
      <w:r w:rsidR="00B02703">
        <w:t>-</w:t>
      </w:r>
      <w:r w:rsidR="00B02703" w:rsidRPr="00B02703">
        <w:t>24</w:t>
      </w:r>
    </w:p>
    <w:p w14:paraId="20637A14" w14:textId="56BD86FF" w:rsidR="00C62A02" w:rsidRPr="00B02703" w:rsidRDefault="00C62A02" w:rsidP="00C62A02">
      <w:pPr>
        <w:spacing w:after="0" w:line="240" w:lineRule="auto"/>
        <w:ind w:firstLine="709"/>
        <w:jc w:val="both"/>
      </w:pPr>
      <w:r>
        <w:t xml:space="preserve">• Мессенджеры: </w:t>
      </w:r>
      <w:proofErr w:type="spellStart"/>
      <w:r>
        <w:t>Telegram</w:t>
      </w:r>
      <w:proofErr w:type="spellEnd"/>
      <w:r w:rsidR="00B16F1B" w:rsidRPr="00B16F1B">
        <w:t xml:space="preserve"> </w:t>
      </w:r>
      <w:r w:rsidR="00B16F1B" w:rsidRPr="008018D5">
        <w:t>- @</w:t>
      </w:r>
      <w:proofErr w:type="spellStart"/>
      <w:r w:rsidR="00B02703">
        <w:rPr>
          <w:lang w:val="en-US"/>
        </w:rPr>
        <w:t>CristalxMoet</w:t>
      </w:r>
      <w:proofErr w:type="spellEnd"/>
    </w:p>
    <w:p w14:paraId="234F2663" w14:textId="071CE77F" w:rsidR="00C62A02" w:rsidRPr="00B02703" w:rsidRDefault="00C62A02" w:rsidP="00C62A02">
      <w:pPr>
        <w:spacing w:after="0" w:line="240" w:lineRule="auto"/>
        <w:ind w:firstLine="709"/>
        <w:rPr>
          <w:color w:val="EE0000"/>
        </w:rPr>
      </w:pPr>
      <w:r>
        <w:t xml:space="preserve">• Форма обратной связи: </w:t>
      </w:r>
      <w:hyperlink r:id="rId13" w:history="1">
        <w:r w:rsidRPr="00B02703">
          <w:rPr>
            <w:rStyle w:val="ae"/>
            <w:color w:val="EE0000"/>
          </w:rPr>
          <w:t>https://docs.google.com/forms/d/e/1FAIpQLSfDUm_Yv_DeDso5HOoiv0HitrzN5VAdnGBFYfquWwEd10DmSw/viewform?usp=dialog</w:t>
        </w:r>
      </w:hyperlink>
    </w:p>
    <w:p w14:paraId="2E8064A1" w14:textId="1A9C1B2C" w:rsidR="00C62A02" w:rsidRDefault="00C62A02" w:rsidP="00C62A02">
      <w:pPr>
        <w:spacing w:after="0" w:line="240" w:lineRule="auto"/>
        <w:ind w:firstLine="709"/>
        <w:jc w:val="both"/>
      </w:pPr>
      <w:r>
        <w:t>Офис компании и адрес для корреспонденции:</w:t>
      </w:r>
    </w:p>
    <w:p w14:paraId="7137AF98" w14:textId="5BDF6E5A" w:rsidR="00C62A02" w:rsidRDefault="00C62A02" w:rsidP="00C62A02">
      <w:pPr>
        <w:spacing w:after="0" w:line="240" w:lineRule="auto"/>
        <w:ind w:firstLine="709"/>
        <w:jc w:val="both"/>
      </w:pPr>
    </w:p>
    <w:tbl>
      <w:tblPr>
        <w:tblStyle w:val="af1"/>
        <w:tblpPr w:leftFromText="180" w:rightFromText="180" w:vertAnchor="text" w:horzAnchor="page" w:tblpX="8101" w:tblpY="22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56"/>
      </w:tblGrid>
      <w:tr w:rsidR="00643802" w:rsidRPr="00643802" w14:paraId="432DC642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6ED381F7" w14:textId="24EA2D9E" w:rsidR="00643802" w:rsidRPr="00643802" w:rsidRDefault="00643802" w:rsidP="00643802">
            <w:pPr>
              <w:jc w:val="center"/>
            </w:pPr>
            <w:proofErr w:type="spellStart"/>
            <w:r>
              <w:t>ул</w:t>
            </w:r>
            <w:proofErr w:type="spellEnd"/>
            <w:r w:rsidRPr="00643802">
              <w:rPr>
                <w:lang w:val="en-US"/>
              </w:rPr>
              <w:t xml:space="preserve">. </w:t>
            </w:r>
            <w:r>
              <w:t>Проспект</w:t>
            </w:r>
            <w:r w:rsidRPr="00643802">
              <w:rPr>
                <w:lang w:val="en-US"/>
              </w:rPr>
              <w:t xml:space="preserve"> </w:t>
            </w:r>
            <w:r>
              <w:t>Мира</w:t>
            </w:r>
            <w:r w:rsidRPr="00643802">
              <w:rPr>
                <w:lang w:val="en-US"/>
              </w:rPr>
              <w:t xml:space="preserve"> 12</w:t>
            </w:r>
          </w:p>
        </w:tc>
      </w:tr>
      <w:tr w:rsidR="00643802" w:rsidRPr="00643802" w14:paraId="17533A53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4E1BB09C" w14:textId="0D0DC288" w:rsidR="00643802" w:rsidRPr="00643802" w:rsidRDefault="00643802" w:rsidP="00643802">
            <w:pPr>
              <w:jc w:val="center"/>
            </w:pPr>
            <w:r>
              <w:t>г. Орск</w:t>
            </w:r>
          </w:p>
        </w:tc>
      </w:tr>
      <w:tr w:rsidR="00643802" w:rsidRPr="00643802" w14:paraId="3749EBA9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6EF139F9" w14:textId="5A571121" w:rsidR="00643802" w:rsidRPr="00643802" w:rsidRDefault="00643802" w:rsidP="00643802">
            <w:pPr>
              <w:jc w:val="center"/>
            </w:pPr>
            <w:r>
              <w:t>Оренбургская обл. РФ</w:t>
            </w:r>
          </w:p>
        </w:tc>
      </w:tr>
    </w:tbl>
    <w:p w14:paraId="3B7437A6" w14:textId="1E52E1D7" w:rsidR="00643802" w:rsidRDefault="00643802" w:rsidP="00C62A0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A4F9FE6" wp14:editId="6BB60FF8">
            <wp:extent cx="3115749" cy="2076450"/>
            <wp:effectExtent l="0" t="0" r="889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41" cy="21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802" w:rsidSect="00C90116">
      <w:headerReference w:type="default" r:id="rId15"/>
      <w:footerReference w:type="default" r:id="rId16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709A8" w14:textId="77777777" w:rsidR="00AC28CB" w:rsidRDefault="00AC28CB" w:rsidP="00BC3DDD">
      <w:pPr>
        <w:spacing w:after="0" w:line="240" w:lineRule="auto"/>
      </w:pPr>
      <w:r>
        <w:separator/>
      </w:r>
    </w:p>
  </w:endnote>
  <w:endnote w:type="continuationSeparator" w:id="0">
    <w:p w14:paraId="20583412" w14:textId="77777777" w:rsidR="00AC28CB" w:rsidRDefault="00AC28CB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C2A46" w14:textId="77777777" w:rsidR="00AC28CB" w:rsidRDefault="00AC28CB" w:rsidP="00BC3DDD">
      <w:pPr>
        <w:spacing w:after="0" w:line="240" w:lineRule="auto"/>
      </w:pPr>
      <w:r>
        <w:separator/>
      </w:r>
    </w:p>
  </w:footnote>
  <w:footnote w:type="continuationSeparator" w:id="0">
    <w:p w14:paraId="5E57F8D3" w14:textId="77777777" w:rsidR="00AC28CB" w:rsidRDefault="00AC28CB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66D39"/>
    <w:multiLevelType w:val="hybridMultilevel"/>
    <w:tmpl w:val="077CA31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60297"/>
    <w:multiLevelType w:val="hybridMultilevel"/>
    <w:tmpl w:val="03728774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322C0FB2"/>
    <w:multiLevelType w:val="multilevel"/>
    <w:tmpl w:val="A97E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95C7E"/>
    <w:multiLevelType w:val="multilevel"/>
    <w:tmpl w:val="2FC6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F3700"/>
    <w:multiLevelType w:val="hybridMultilevel"/>
    <w:tmpl w:val="5D2A690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0567C7"/>
    <w:multiLevelType w:val="multilevel"/>
    <w:tmpl w:val="0B94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E610D5"/>
    <w:multiLevelType w:val="hybridMultilevel"/>
    <w:tmpl w:val="FE4C49E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91E17C0"/>
    <w:multiLevelType w:val="multilevel"/>
    <w:tmpl w:val="AEF4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C0313F"/>
    <w:multiLevelType w:val="multilevel"/>
    <w:tmpl w:val="147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439EB"/>
    <w:multiLevelType w:val="hybridMultilevel"/>
    <w:tmpl w:val="62ACB5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D690865"/>
    <w:multiLevelType w:val="hybridMultilevel"/>
    <w:tmpl w:val="5552C6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3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0"/>
  </w:num>
  <w:num w:numId="10">
    <w:abstractNumId w:val="5"/>
  </w:num>
  <w:num w:numId="11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36C6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88B"/>
    <w:rsid w:val="00085BD6"/>
    <w:rsid w:val="00091A94"/>
    <w:rsid w:val="000973A6"/>
    <w:rsid w:val="000979B1"/>
    <w:rsid w:val="000C03FF"/>
    <w:rsid w:val="000C082B"/>
    <w:rsid w:val="000C2721"/>
    <w:rsid w:val="000F1B6B"/>
    <w:rsid w:val="001105AC"/>
    <w:rsid w:val="001130E0"/>
    <w:rsid w:val="001171E1"/>
    <w:rsid w:val="0014572B"/>
    <w:rsid w:val="001519AB"/>
    <w:rsid w:val="001566BA"/>
    <w:rsid w:val="001607BB"/>
    <w:rsid w:val="00167287"/>
    <w:rsid w:val="00170D1E"/>
    <w:rsid w:val="00176E38"/>
    <w:rsid w:val="0018275B"/>
    <w:rsid w:val="00185CCF"/>
    <w:rsid w:val="00195A2E"/>
    <w:rsid w:val="001A07BA"/>
    <w:rsid w:val="001A3C88"/>
    <w:rsid w:val="001C0E59"/>
    <w:rsid w:val="001D63E0"/>
    <w:rsid w:val="001D6C90"/>
    <w:rsid w:val="001E08A4"/>
    <w:rsid w:val="001E6F01"/>
    <w:rsid w:val="002031F4"/>
    <w:rsid w:val="00207CE8"/>
    <w:rsid w:val="00207EF1"/>
    <w:rsid w:val="0021294F"/>
    <w:rsid w:val="00221104"/>
    <w:rsid w:val="00221851"/>
    <w:rsid w:val="00243C26"/>
    <w:rsid w:val="0024687E"/>
    <w:rsid w:val="002521B5"/>
    <w:rsid w:val="00252BAE"/>
    <w:rsid w:val="00261E97"/>
    <w:rsid w:val="0026257C"/>
    <w:rsid w:val="00265811"/>
    <w:rsid w:val="00266036"/>
    <w:rsid w:val="00276B8F"/>
    <w:rsid w:val="00276D56"/>
    <w:rsid w:val="00283DB5"/>
    <w:rsid w:val="002915C5"/>
    <w:rsid w:val="002B34AF"/>
    <w:rsid w:val="002B39BD"/>
    <w:rsid w:val="002B6D07"/>
    <w:rsid w:val="002C5298"/>
    <w:rsid w:val="002C7305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0E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D6241"/>
    <w:rsid w:val="003F6477"/>
    <w:rsid w:val="004001FD"/>
    <w:rsid w:val="00404204"/>
    <w:rsid w:val="00412A25"/>
    <w:rsid w:val="00416922"/>
    <w:rsid w:val="00423B75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06FD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4E30"/>
    <w:rsid w:val="00595CC5"/>
    <w:rsid w:val="005A53B5"/>
    <w:rsid w:val="005A747C"/>
    <w:rsid w:val="005B197A"/>
    <w:rsid w:val="005C07EB"/>
    <w:rsid w:val="005C6B28"/>
    <w:rsid w:val="005C78B9"/>
    <w:rsid w:val="005D6495"/>
    <w:rsid w:val="005D6958"/>
    <w:rsid w:val="005E2498"/>
    <w:rsid w:val="005F7BCF"/>
    <w:rsid w:val="006003FE"/>
    <w:rsid w:val="00604570"/>
    <w:rsid w:val="00604DB7"/>
    <w:rsid w:val="006108FD"/>
    <w:rsid w:val="006307CE"/>
    <w:rsid w:val="00634397"/>
    <w:rsid w:val="00634B71"/>
    <w:rsid w:val="00643802"/>
    <w:rsid w:val="00650E61"/>
    <w:rsid w:val="006514DF"/>
    <w:rsid w:val="00653D53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04AE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B6FB4"/>
    <w:rsid w:val="007C48E4"/>
    <w:rsid w:val="007C796A"/>
    <w:rsid w:val="007D1FC2"/>
    <w:rsid w:val="007D2ECE"/>
    <w:rsid w:val="007D3E18"/>
    <w:rsid w:val="007D7CD6"/>
    <w:rsid w:val="007F1330"/>
    <w:rsid w:val="007F2368"/>
    <w:rsid w:val="007F325A"/>
    <w:rsid w:val="00801064"/>
    <w:rsid w:val="008015F0"/>
    <w:rsid w:val="008018D5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7691C"/>
    <w:rsid w:val="00883450"/>
    <w:rsid w:val="00886C3D"/>
    <w:rsid w:val="008929F8"/>
    <w:rsid w:val="008979BD"/>
    <w:rsid w:val="008B3BAB"/>
    <w:rsid w:val="008B6E23"/>
    <w:rsid w:val="008C5361"/>
    <w:rsid w:val="008C54A1"/>
    <w:rsid w:val="008D00CA"/>
    <w:rsid w:val="008D245D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56C2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A5D79"/>
    <w:rsid w:val="009B3177"/>
    <w:rsid w:val="009B452E"/>
    <w:rsid w:val="009B4E31"/>
    <w:rsid w:val="009C0E2E"/>
    <w:rsid w:val="009C2E62"/>
    <w:rsid w:val="009C5919"/>
    <w:rsid w:val="009D49FB"/>
    <w:rsid w:val="009E2008"/>
    <w:rsid w:val="009E51F2"/>
    <w:rsid w:val="009F3D1C"/>
    <w:rsid w:val="009F68E2"/>
    <w:rsid w:val="009F7EE9"/>
    <w:rsid w:val="00A0204A"/>
    <w:rsid w:val="00A17283"/>
    <w:rsid w:val="00A22016"/>
    <w:rsid w:val="00A22926"/>
    <w:rsid w:val="00A251FD"/>
    <w:rsid w:val="00A25B3B"/>
    <w:rsid w:val="00A306F5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80600"/>
    <w:rsid w:val="00A80E0C"/>
    <w:rsid w:val="00A8602B"/>
    <w:rsid w:val="00A90B18"/>
    <w:rsid w:val="00A91E88"/>
    <w:rsid w:val="00AA30A7"/>
    <w:rsid w:val="00AB1506"/>
    <w:rsid w:val="00AB4D81"/>
    <w:rsid w:val="00AC1A18"/>
    <w:rsid w:val="00AC28CB"/>
    <w:rsid w:val="00AC6975"/>
    <w:rsid w:val="00AD3826"/>
    <w:rsid w:val="00AD44E7"/>
    <w:rsid w:val="00AD58FF"/>
    <w:rsid w:val="00AE145A"/>
    <w:rsid w:val="00AF38B2"/>
    <w:rsid w:val="00AF511F"/>
    <w:rsid w:val="00B02703"/>
    <w:rsid w:val="00B07A87"/>
    <w:rsid w:val="00B16F1B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3E7A"/>
    <w:rsid w:val="00B94AB7"/>
    <w:rsid w:val="00BB07EA"/>
    <w:rsid w:val="00BB2C1F"/>
    <w:rsid w:val="00BB4928"/>
    <w:rsid w:val="00BC3DDD"/>
    <w:rsid w:val="00BC76B3"/>
    <w:rsid w:val="00BD562B"/>
    <w:rsid w:val="00BD5BBF"/>
    <w:rsid w:val="00BE4A4C"/>
    <w:rsid w:val="00BF1E9A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62A02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0928"/>
    <w:rsid w:val="00D32426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E682B"/>
    <w:rsid w:val="00DF3F4E"/>
    <w:rsid w:val="00E03FA8"/>
    <w:rsid w:val="00E16076"/>
    <w:rsid w:val="00E254DD"/>
    <w:rsid w:val="00E41C72"/>
    <w:rsid w:val="00E43DB6"/>
    <w:rsid w:val="00E44970"/>
    <w:rsid w:val="00E51FCA"/>
    <w:rsid w:val="00E5428A"/>
    <w:rsid w:val="00E55F17"/>
    <w:rsid w:val="00E55F2A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3E40"/>
    <w:rsid w:val="00EE499F"/>
    <w:rsid w:val="00EF1ECE"/>
    <w:rsid w:val="00EF3F54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415F4"/>
    <w:rsid w:val="00F55492"/>
    <w:rsid w:val="00F60C88"/>
    <w:rsid w:val="00F64AF6"/>
    <w:rsid w:val="00F74B8B"/>
    <w:rsid w:val="00F83E9D"/>
    <w:rsid w:val="00F84D51"/>
    <w:rsid w:val="00F90E8B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40420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c">
    <w:name w:val="Strong"/>
    <w:basedOn w:val="a1"/>
    <w:uiPriority w:val="22"/>
    <w:qFormat/>
    <w:rsid w:val="00404204"/>
    <w:rPr>
      <w:b/>
      <w:bCs/>
    </w:rPr>
  </w:style>
  <w:style w:type="character" w:styleId="HTML1">
    <w:name w:val="HTML Code"/>
    <w:basedOn w:val="a1"/>
    <w:uiPriority w:val="99"/>
    <w:semiHidden/>
    <w:unhideWhenUsed/>
    <w:rsid w:val="004042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google.com/forms/d/e/1FAIpQLSfDUm_Yv_DeDso5HOoiv0HitrzN5VAdnGBFYfquWwEd10DmSw/viewform?usp=dialo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forms/d/e/1FAIpQLSciEMA3dzAH22j4HDt5hLoy-CG6BJdv2CgPX9kL85BP8Qx7Jw/viewform?usp=dialo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1</TotalTime>
  <Pages>11</Pages>
  <Words>2180</Words>
  <Characters>12428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Студент ПО</cp:lastModifiedBy>
  <cp:revision>2</cp:revision>
  <cp:lastPrinted>2020-11-23T21:13:00Z</cp:lastPrinted>
  <dcterms:created xsi:type="dcterms:W3CDTF">2026-06-10T06:12:00Z</dcterms:created>
  <dcterms:modified xsi:type="dcterms:W3CDTF">2026-06-10T06:12:00Z</dcterms:modified>
</cp:coreProperties>
</file>